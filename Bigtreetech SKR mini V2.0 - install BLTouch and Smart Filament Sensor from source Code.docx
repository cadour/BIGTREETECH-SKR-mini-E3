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3995F1" w14:textId="77777777" w:rsidR="00456751" w:rsidRDefault="00C76C2B">
      <w:pPr>
        <w:pStyle w:val="Title"/>
      </w:pPr>
      <w:r>
        <w:t>Bigtreetech SKR mini V2.0 - install BLTouch and Smart sensor</w:t>
      </w:r>
    </w:p>
    <w:p w14:paraId="383A0476" w14:textId="77777777" w:rsidR="00456751" w:rsidRDefault="00C76C2B">
      <w:pPr>
        <w:jc w:val="center"/>
      </w:pPr>
      <w:r>
        <w:rPr>
          <w:noProof/>
        </w:rPr>
        <w:drawing>
          <wp:inline distT="0" distB="0" distL="0" distR="0" wp14:anchorId="0298C108" wp14:editId="39320A0D">
            <wp:extent cx="5052060" cy="2098732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09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E867" w14:textId="77777777" w:rsidR="00456751" w:rsidRDefault="00C76C2B">
      <w:pPr>
        <w:jc w:val="center"/>
      </w:pPr>
      <w:r>
        <w:rPr>
          <w:noProof/>
        </w:rPr>
        <w:drawing>
          <wp:inline distT="0" distB="0" distL="0" distR="0" wp14:anchorId="4FB86CC4" wp14:editId="71317617">
            <wp:extent cx="5052060" cy="2390256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3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8078" w14:textId="77777777" w:rsidR="00456751" w:rsidRDefault="00C76C2B">
      <w:pPr>
        <w:jc w:val="center"/>
      </w:pPr>
      <w:r>
        <w:rPr>
          <w:noProof/>
        </w:rPr>
        <w:lastRenderedPageBreak/>
        <w:drawing>
          <wp:inline distT="0" distB="0" distL="0" distR="0" wp14:anchorId="118C36DC" wp14:editId="4B215BFB">
            <wp:extent cx="5052060" cy="4246416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24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7F9E" w14:textId="77777777" w:rsidR="00456751" w:rsidRDefault="00C76C2B">
      <w:pPr>
        <w:jc w:val="center"/>
      </w:pPr>
      <w:r>
        <w:rPr>
          <w:noProof/>
        </w:rPr>
        <w:drawing>
          <wp:inline distT="0" distB="0" distL="0" distR="0" wp14:anchorId="59D27FA7" wp14:editId="7B7810D7">
            <wp:extent cx="5052060" cy="2801436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80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AC56" w14:textId="77777777" w:rsidR="00456751" w:rsidRDefault="00C76C2B">
      <w:pPr>
        <w:jc w:val="center"/>
      </w:pPr>
      <w:r>
        <w:rPr>
          <w:noProof/>
        </w:rPr>
        <w:lastRenderedPageBreak/>
        <w:drawing>
          <wp:inline distT="0" distB="0" distL="0" distR="0" wp14:anchorId="482B0CE1" wp14:editId="3699E87C">
            <wp:extent cx="5052060" cy="3356214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3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3436" w14:textId="77777777" w:rsidR="00456751" w:rsidRDefault="00C76C2B">
      <w:pPr>
        <w:jc w:val="center"/>
      </w:pPr>
      <w:r>
        <w:rPr>
          <w:noProof/>
        </w:rPr>
        <w:drawing>
          <wp:inline distT="0" distB="0" distL="0" distR="0" wp14:anchorId="4978A13B" wp14:editId="33CE3983">
            <wp:extent cx="5052060" cy="2235537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23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D4B5" w14:textId="77777777" w:rsidR="00456751" w:rsidRDefault="00C76C2B">
      <w:pPr>
        <w:jc w:val="center"/>
      </w:pPr>
      <w:r>
        <w:rPr>
          <w:noProof/>
        </w:rPr>
        <w:lastRenderedPageBreak/>
        <w:drawing>
          <wp:inline distT="0" distB="0" distL="0" distR="0" wp14:anchorId="098131B5" wp14:editId="3C5C9B6F">
            <wp:extent cx="5052060" cy="2786547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78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FC79" w14:textId="77777777" w:rsidR="00456751" w:rsidRDefault="00C76C2B">
      <w:pPr>
        <w:jc w:val="center"/>
      </w:pPr>
      <w:r>
        <w:rPr>
          <w:noProof/>
        </w:rPr>
        <w:drawing>
          <wp:inline distT="0" distB="0" distL="0" distR="0" wp14:anchorId="47C3D162" wp14:editId="3E447132">
            <wp:extent cx="5052060" cy="477819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63D5" w14:textId="77777777" w:rsidR="00456751" w:rsidRDefault="00C76C2B">
      <w:pPr>
        <w:jc w:val="center"/>
      </w:pPr>
      <w:r>
        <w:rPr>
          <w:noProof/>
        </w:rPr>
        <w:drawing>
          <wp:inline distT="0" distB="0" distL="0" distR="0" wp14:anchorId="62B767C6" wp14:editId="31150440">
            <wp:extent cx="5052060" cy="2254608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25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ACDC" w14:textId="77777777" w:rsidR="00456751" w:rsidRDefault="00C76C2B">
      <w:pPr>
        <w:jc w:val="center"/>
      </w:pPr>
      <w:r>
        <w:rPr>
          <w:noProof/>
        </w:rPr>
        <w:drawing>
          <wp:inline distT="0" distB="0" distL="0" distR="0" wp14:anchorId="0E50E59E" wp14:editId="5085941F">
            <wp:extent cx="5052060" cy="1608134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6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3C87" w14:textId="77777777" w:rsidR="00456751" w:rsidRDefault="00C76C2B">
      <w:pPr>
        <w:jc w:val="center"/>
      </w:pPr>
      <w:r>
        <w:rPr>
          <w:noProof/>
        </w:rPr>
        <w:lastRenderedPageBreak/>
        <w:drawing>
          <wp:inline distT="0" distB="0" distL="0" distR="0" wp14:anchorId="2F904C2B" wp14:editId="4DC6DE78">
            <wp:extent cx="5052060" cy="2639986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63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E142" w14:textId="77777777" w:rsidR="00456751" w:rsidRDefault="00C76C2B">
      <w:pPr>
        <w:jc w:val="center"/>
      </w:pPr>
      <w:r>
        <w:rPr>
          <w:noProof/>
        </w:rPr>
        <w:drawing>
          <wp:inline distT="0" distB="0" distL="0" distR="0" wp14:anchorId="61517B0E" wp14:editId="0DEAC3A5">
            <wp:extent cx="4688383" cy="599206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383" cy="5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6F20" w14:textId="77777777" w:rsidR="00456751" w:rsidRDefault="00C76C2B">
      <w:pPr>
        <w:jc w:val="center"/>
      </w:pPr>
      <w:r>
        <w:rPr>
          <w:noProof/>
        </w:rPr>
        <w:drawing>
          <wp:inline distT="0" distB="0" distL="0" distR="0" wp14:anchorId="02605894" wp14:editId="4532CBC1">
            <wp:extent cx="3028420" cy="299603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420" cy="29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09C6" w14:textId="1F68C3C6" w:rsidR="00456751" w:rsidRDefault="00C76C2B">
      <w:pPr>
        <w:jc w:val="center"/>
      </w:pPr>
      <w:r>
        <w:rPr>
          <w:noProof/>
        </w:rPr>
        <w:drawing>
          <wp:inline distT="0" distB="0" distL="0" distR="0" wp14:anchorId="48BF887A" wp14:editId="76E3873C">
            <wp:extent cx="5052060" cy="3220152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57D4" w14:textId="46D50BC6" w:rsidR="00085631" w:rsidRDefault="00085631">
      <w:pPr>
        <w:jc w:val="center"/>
      </w:pPr>
    </w:p>
    <w:p w14:paraId="763187C3" w14:textId="65324610" w:rsidR="00085631" w:rsidRDefault="00085631">
      <w:pPr>
        <w:jc w:val="center"/>
      </w:pPr>
    </w:p>
    <w:p w14:paraId="54B6C853" w14:textId="0330034E" w:rsidR="00085631" w:rsidRDefault="00085631">
      <w:pPr>
        <w:jc w:val="center"/>
      </w:pPr>
    </w:p>
    <w:p w14:paraId="63FB7112" w14:textId="402DA00D" w:rsidR="00085631" w:rsidRDefault="00085631">
      <w:r>
        <w:br w:type="page"/>
      </w:r>
    </w:p>
    <w:p w14:paraId="3161DB68" w14:textId="03103232" w:rsidR="00085631" w:rsidRDefault="00085631" w:rsidP="00B50046">
      <w:pPr>
        <w:pStyle w:val="Heading1"/>
      </w:pPr>
      <w:r>
        <w:lastRenderedPageBreak/>
        <w:t>Try #2: From GitHub code</w:t>
      </w:r>
      <w:r w:rsidR="009A4D59">
        <w:t xml:space="preserve"> SKR mini V2.0</w:t>
      </w:r>
      <w:r>
        <w:t xml:space="preserve">, add </w:t>
      </w:r>
      <w:proofErr w:type="spellStart"/>
      <w:r w:rsidR="009A4D59">
        <w:t>BLtouch</w:t>
      </w:r>
      <w:proofErr w:type="spellEnd"/>
      <w:r w:rsidR="009A4D59">
        <w:t xml:space="preserve">, add </w:t>
      </w:r>
      <w:r w:rsidR="000E5293">
        <w:t>Smart Filament Sensor</w:t>
      </w:r>
    </w:p>
    <w:p w14:paraId="1F625A5E" w14:textId="79D36AA7" w:rsidR="000E5293" w:rsidRDefault="000E5293" w:rsidP="00085631">
      <w:r>
        <w:t xml:space="preserve">SKR Board: </w:t>
      </w:r>
      <w:r w:rsidR="003C130A">
        <w:t>BigTreetech-SKR-mini-E3-V2.0</w:t>
      </w:r>
    </w:p>
    <w:p w14:paraId="3EAF8367" w14:textId="39B41516" w:rsidR="003C130A" w:rsidRDefault="003C130A" w:rsidP="00085631">
      <w:pPr>
        <w:rPr>
          <w:lang w:val="de-DE"/>
        </w:rPr>
      </w:pPr>
      <w:r w:rsidRPr="003C130A">
        <w:rPr>
          <w:lang w:val="de-DE"/>
        </w:rPr>
        <w:t>Install Marlin 2.0</w:t>
      </w:r>
      <w:r w:rsidR="00AE709E">
        <w:rPr>
          <w:lang w:val="de-DE"/>
        </w:rPr>
        <w:t>.7.2</w:t>
      </w:r>
      <w:r w:rsidRPr="003C130A">
        <w:rPr>
          <w:lang w:val="de-DE"/>
        </w:rPr>
        <w:t>-skr-m</w:t>
      </w:r>
      <w:r>
        <w:rPr>
          <w:lang w:val="de-DE"/>
        </w:rPr>
        <w:t>ini-e3-v2.0</w:t>
      </w:r>
    </w:p>
    <w:p w14:paraId="3BC2D19F" w14:textId="77777777" w:rsidR="00906D0E" w:rsidRPr="009A53FA" w:rsidRDefault="00906D0E" w:rsidP="00085631">
      <w:pPr>
        <w:rPr>
          <w:lang w:val="de-DE"/>
        </w:rPr>
      </w:pPr>
    </w:p>
    <w:p w14:paraId="7FF041C4" w14:textId="01D14D39" w:rsidR="00EB24AB" w:rsidRDefault="00906D0E" w:rsidP="00085631">
      <w:r>
        <w:t xml:space="preserve">Firmware </w:t>
      </w:r>
      <w:r w:rsidR="00B32DA9" w:rsidRPr="00B32DA9">
        <w:t>URL:</w:t>
      </w:r>
      <w:r w:rsidR="005114FF">
        <w:t xml:space="preserve"> </w:t>
      </w:r>
      <w:hyperlink r:id="rId23" w:history="1">
        <w:r w:rsidR="005114FF" w:rsidRPr="00C84933">
          <w:rPr>
            <w:rStyle w:val="Hyperlink"/>
          </w:rPr>
          <w:t>https://github.com/bigtreetech/BIGTREETECH-SKR-mini-E3/tree/master/firmware/V2.0/Marlin-2.0.7.2-SKR-mini-E3-V2.0</w:t>
        </w:r>
      </w:hyperlink>
    </w:p>
    <w:p w14:paraId="0E6F979A" w14:textId="67E9794D" w:rsidR="005114FF" w:rsidRDefault="005114FF" w:rsidP="00085631">
      <w:r>
        <w:t xml:space="preserve">Root Git: </w:t>
      </w:r>
      <w:hyperlink r:id="rId24" w:history="1">
        <w:r w:rsidRPr="00C84933">
          <w:rPr>
            <w:rStyle w:val="Hyperlink"/>
          </w:rPr>
          <w:t>https://github.com/bigtreetech/BIGTREETECH-SKR-mini-E3.git</w:t>
        </w:r>
      </w:hyperlink>
    </w:p>
    <w:p w14:paraId="038A3345" w14:textId="172118F8" w:rsidR="00F73F3A" w:rsidRPr="009A53FA" w:rsidRDefault="00F73F3A" w:rsidP="00F73F3A">
      <w:pPr>
        <w:pStyle w:val="Heading2"/>
      </w:pPr>
      <w:r w:rsidRPr="009A53FA">
        <w:t>Fork SKR mini E3 repo</w:t>
      </w:r>
    </w:p>
    <w:p w14:paraId="703D3710" w14:textId="26748BBC" w:rsidR="00F73F3A" w:rsidRDefault="00F73F3A" w:rsidP="00085631">
      <w:r w:rsidRPr="00F73F3A">
        <w:t>General instruction</w:t>
      </w:r>
      <w:r>
        <w:t xml:space="preserve">s here for reference only: </w:t>
      </w:r>
      <w:hyperlink r:id="rId25" w:history="1">
        <w:r w:rsidRPr="00C84933">
          <w:rPr>
            <w:rStyle w:val="Hyperlink"/>
          </w:rPr>
          <w:t>https://docs.github.com/en/free-pro-team@latest/github/getting-started-with-github/fork-a-repo</w:t>
        </w:r>
      </w:hyperlink>
    </w:p>
    <w:p w14:paraId="7C4E3CA3" w14:textId="10FE36D5" w:rsidR="00B50046" w:rsidRDefault="00B50046" w:rsidP="00085631">
      <w:r>
        <w:t xml:space="preserve">Requirements: </w:t>
      </w:r>
    </w:p>
    <w:p w14:paraId="54B2C307" w14:textId="60A62FCC" w:rsidR="00B50046" w:rsidRDefault="00B50046" w:rsidP="00B50046">
      <w:pPr>
        <w:pStyle w:val="ListParagraph"/>
        <w:numPr>
          <w:ilvl w:val="0"/>
          <w:numId w:val="14"/>
        </w:numPr>
      </w:pPr>
      <w:r>
        <w:t xml:space="preserve">Have a </w:t>
      </w:r>
      <w:proofErr w:type="spellStart"/>
      <w:r>
        <w:t>Github</w:t>
      </w:r>
      <w:proofErr w:type="spellEnd"/>
      <w:r>
        <w:t xml:space="preserve"> account</w:t>
      </w:r>
    </w:p>
    <w:p w14:paraId="62848564" w14:textId="77777777" w:rsidR="00F73F3A" w:rsidRDefault="00F73F3A" w:rsidP="00EF19BE"/>
    <w:p w14:paraId="4C1DD415" w14:textId="39A94705" w:rsidR="00427D14" w:rsidRDefault="00427D14" w:rsidP="00085631">
      <w:r>
        <w:t xml:space="preserve">In </w:t>
      </w:r>
      <w:r w:rsidR="006B2BD9">
        <w:t xml:space="preserve">Browser, login to </w:t>
      </w:r>
      <w:r w:rsidR="009B4168">
        <w:t xml:space="preserve">your </w:t>
      </w:r>
      <w:r w:rsidR="006B2BD9">
        <w:t>GitHub account</w:t>
      </w:r>
    </w:p>
    <w:p w14:paraId="3475A9BA" w14:textId="16D85539" w:rsidR="00DB60F1" w:rsidRDefault="006B2BD9" w:rsidP="00085631">
      <w:r>
        <w:t>Go to the following project i</w:t>
      </w:r>
      <w:r w:rsidR="00DB60F1">
        <w:t xml:space="preserve">n </w:t>
      </w:r>
      <w:r w:rsidR="00427D14">
        <w:t xml:space="preserve">GitHub: </w:t>
      </w:r>
      <w:hyperlink r:id="rId26" w:history="1">
        <w:r w:rsidR="00427D14" w:rsidRPr="00C84933">
          <w:rPr>
            <w:rStyle w:val="Hyperlink"/>
          </w:rPr>
          <w:t>https://github.com/bigtreetech/BIGTREETECH-SKR-mini-E3.git</w:t>
        </w:r>
      </w:hyperlink>
    </w:p>
    <w:p w14:paraId="10D8F8C6" w14:textId="04590B10" w:rsidR="00A81282" w:rsidRDefault="00921C5E" w:rsidP="00085631">
      <w:r>
        <w:t xml:space="preserve">On top </w:t>
      </w:r>
      <w:proofErr w:type="gramStart"/>
      <w:r>
        <w:t>right hand</w:t>
      </w:r>
      <w:proofErr w:type="gramEnd"/>
      <w:r>
        <w:t xml:space="preserve"> side of </w:t>
      </w:r>
      <w:r w:rsidR="00284BDA">
        <w:t xml:space="preserve">the </w:t>
      </w:r>
      <w:proofErr w:type="spellStart"/>
      <w:r w:rsidR="00284BDA">
        <w:t>github</w:t>
      </w:r>
      <w:proofErr w:type="spellEnd"/>
      <w:r w:rsidR="00284BDA">
        <w:t xml:space="preserve"> page, click on “Fork”. This will create a fork </w:t>
      </w:r>
      <w:r w:rsidR="009C3770">
        <w:t xml:space="preserve">of the project in your </w:t>
      </w:r>
      <w:proofErr w:type="spellStart"/>
      <w:r w:rsidR="009C3770">
        <w:t>Github</w:t>
      </w:r>
      <w:proofErr w:type="spellEnd"/>
      <w:r w:rsidR="009C3770">
        <w:t xml:space="preserve"> account.</w:t>
      </w:r>
    </w:p>
    <w:p w14:paraId="51726F1C" w14:textId="36066557" w:rsidR="0059597D" w:rsidRPr="00B32DA9" w:rsidRDefault="00921C5E" w:rsidP="00085631">
      <w:r w:rsidRPr="00921C5E">
        <w:rPr>
          <w:noProof/>
        </w:rPr>
        <w:drawing>
          <wp:inline distT="0" distB="0" distL="0" distR="0" wp14:anchorId="2E6A7C18" wp14:editId="4627751E">
            <wp:extent cx="3620964" cy="8766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0964" cy="87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4BCA" w14:textId="4372B4B1" w:rsidR="000B1C01" w:rsidRDefault="000B1C01" w:rsidP="00085631">
      <w:r>
        <w:t>Install GitHub Desktop and connect it to your GitHub account</w:t>
      </w:r>
    </w:p>
    <w:p w14:paraId="228ABA8E" w14:textId="04195D38" w:rsidR="000B1C01" w:rsidRDefault="00A33E75" w:rsidP="005E13AD">
      <w:r>
        <w:t xml:space="preserve">With GitHub desktop, </w:t>
      </w:r>
      <w:r w:rsidR="005E13AD">
        <w:t xml:space="preserve">Go to Menu </w:t>
      </w:r>
      <w:r>
        <w:t>File -&gt; Clone repo</w:t>
      </w:r>
    </w:p>
    <w:p w14:paraId="04D3C09F" w14:textId="4901D238" w:rsidR="00001D8F" w:rsidRDefault="00001D8F" w:rsidP="00085631">
      <w:r>
        <w:t xml:space="preserve">Select from GitHub.com, </w:t>
      </w:r>
      <w:r w:rsidR="007A4229">
        <w:t>repo “BigTreeTech-SKR-mini-E3”</w:t>
      </w:r>
      <w:r w:rsidR="007B346E">
        <w:t>. Click Clone button</w:t>
      </w:r>
    </w:p>
    <w:p w14:paraId="433E53D7" w14:textId="7E642A7D" w:rsidR="00001D8F" w:rsidRDefault="00001D8F" w:rsidP="00085631">
      <w:r w:rsidRPr="00001D8F">
        <w:rPr>
          <w:noProof/>
        </w:rPr>
        <w:lastRenderedPageBreak/>
        <w:drawing>
          <wp:inline distT="0" distB="0" distL="0" distR="0" wp14:anchorId="63BEF093" wp14:editId="62436FA8">
            <wp:extent cx="2910840" cy="2893375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6328" cy="28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2C6F" w14:textId="77777777" w:rsidR="007B346E" w:rsidRDefault="007B346E" w:rsidP="00085631"/>
    <w:p w14:paraId="6F2EFE38" w14:textId="0C1B91EF" w:rsidR="000B1C01" w:rsidRDefault="009D2CA2" w:rsidP="00085631">
      <w:r>
        <w:t xml:space="preserve">We will now compile the project </w:t>
      </w:r>
      <w:r w:rsidR="000B1C01">
        <w:t xml:space="preserve">under </w:t>
      </w:r>
    </w:p>
    <w:p w14:paraId="6618CCFD" w14:textId="6B81D756" w:rsidR="009D2CA2" w:rsidRDefault="000B1C01" w:rsidP="00085631">
      <w:r w:rsidRPr="000B1C01">
        <w:t>C:\Users\cadou\Documents\GitHub\BIGTREETECH-SKR-mini-E3\firmware\V2.0</w:t>
      </w:r>
    </w:p>
    <w:p w14:paraId="19CF40CA" w14:textId="612EC05F" w:rsidR="000B1C01" w:rsidRDefault="00CF323A" w:rsidP="00CF323A">
      <w:pPr>
        <w:pStyle w:val="Heading2"/>
      </w:pPr>
      <w:r>
        <w:t>Compile Code:</w:t>
      </w:r>
    </w:p>
    <w:p w14:paraId="5996F9F1" w14:textId="5FCB62D0" w:rsidR="00CF323A" w:rsidRDefault="00CF323A" w:rsidP="00085631">
      <w:r>
        <w:t>Start Visual Code</w:t>
      </w:r>
    </w:p>
    <w:p w14:paraId="189AC205" w14:textId="191F7CC7" w:rsidR="003352FC" w:rsidRDefault="003352FC" w:rsidP="00085631">
      <w:r>
        <w:t>Install needed extensions:</w:t>
      </w:r>
    </w:p>
    <w:p w14:paraId="68029E48" w14:textId="30A61EF0" w:rsidR="003352FC" w:rsidRDefault="003352FC" w:rsidP="003352FC">
      <w:pPr>
        <w:pStyle w:val="ListParagraph"/>
        <w:numPr>
          <w:ilvl w:val="0"/>
          <w:numId w:val="13"/>
        </w:numPr>
      </w:pPr>
      <w:r>
        <w:t>Auto build Marlin 2.x</w:t>
      </w:r>
    </w:p>
    <w:p w14:paraId="6FFDBB25" w14:textId="6A6CEB3A" w:rsidR="00FE592C" w:rsidRDefault="00FE592C" w:rsidP="003352FC">
      <w:pPr>
        <w:pStyle w:val="ListParagraph"/>
        <w:numPr>
          <w:ilvl w:val="0"/>
          <w:numId w:val="13"/>
        </w:numPr>
      </w:pPr>
      <w:r>
        <w:t xml:space="preserve">C/C++ </w:t>
      </w:r>
    </w:p>
    <w:p w14:paraId="6F890122" w14:textId="2C0F17C5" w:rsidR="00FE592C" w:rsidRDefault="00FE592C" w:rsidP="003352FC">
      <w:pPr>
        <w:pStyle w:val="ListParagraph"/>
        <w:numPr>
          <w:ilvl w:val="0"/>
          <w:numId w:val="13"/>
        </w:numPr>
      </w:pPr>
      <w:proofErr w:type="spellStart"/>
      <w:r>
        <w:t>PlatformIO</w:t>
      </w:r>
      <w:proofErr w:type="spellEnd"/>
      <w:r>
        <w:t xml:space="preserve"> IDE 2.2.1</w:t>
      </w:r>
    </w:p>
    <w:p w14:paraId="5A0FAABF" w14:textId="7E569209" w:rsidR="00096CA4" w:rsidRDefault="00096CA4" w:rsidP="00096CA4">
      <w:r>
        <w:t>More details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6CA4" w14:paraId="0853C0B9" w14:textId="77777777" w:rsidTr="00096CA4">
        <w:tc>
          <w:tcPr>
            <w:tcW w:w="9350" w:type="dxa"/>
          </w:tcPr>
          <w:p w14:paraId="0F1C71EA" w14:textId="77777777" w:rsidR="00096CA4" w:rsidRDefault="00096CA4" w:rsidP="00096CA4">
            <w:r>
              <w:t>## Building Marlin 2.0</w:t>
            </w:r>
          </w:p>
          <w:p w14:paraId="514ACFAF" w14:textId="77777777" w:rsidR="00096CA4" w:rsidRDefault="00096CA4" w:rsidP="00096CA4"/>
          <w:p w14:paraId="3E0E56D3" w14:textId="77777777" w:rsidR="00096CA4" w:rsidRDefault="00096CA4" w:rsidP="00096CA4">
            <w:r>
              <w:t xml:space="preserve">To build Marlin 2.0 you'll need [Arduino IDE 1.8.8 or </w:t>
            </w:r>
            <w:proofErr w:type="gramStart"/>
            <w:r>
              <w:t>newer](</w:t>
            </w:r>
            <w:proofErr w:type="gramEnd"/>
            <w:r>
              <w:t>https://www.arduino.cc/en/main/software) or [PlatformIO](http://docs.platformio.org/en/latest/ide.html#platformio-ide). Detailed build and install instructions are posted at:</w:t>
            </w:r>
          </w:p>
          <w:p w14:paraId="4725A5DB" w14:textId="77777777" w:rsidR="00096CA4" w:rsidRDefault="00096CA4" w:rsidP="00096CA4"/>
          <w:p w14:paraId="0A58AE29" w14:textId="77777777" w:rsidR="00096CA4" w:rsidRDefault="00096CA4" w:rsidP="00096CA4">
            <w:r>
              <w:t xml:space="preserve">  - [Installing Marlin (Arduino</w:t>
            </w:r>
            <w:proofErr w:type="gramStart"/>
            <w:r>
              <w:t>)](</w:t>
            </w:r>
            <w:proofErr w:type="gramEnd"/>
            <w:r>
              <w:t>http://marlinfw.org/docs/basics/install_arduino.html)</w:t>
            </w:r>
          </w:p>
          <w:p w14:paraId="0B16E4CA" w14:textId="071E0815" w:rsidR="00096CA4" w:rsidRDefault="00096CA4" w:rsidP="00096CA4">
            <w:r>
              <w:t xml:space="preserve">  - [Installing Marlin (VSCode</w:t>
            </w:r>
            <w:proofErr w:type="gramStart"/>
            <w:r>
              <w:t>)](</w:t>
            </w:r>
            <w:proofErr w:type="gramEnd"/>
            <w:r>
              <w:t>http://marlinfw.org/docs/basics/install_platformio_vscode.html).</w:t>
            </w:r>
          </w:p>
        </w:tc>
      </w:tr>
    </w:tbl>
    <w:p w14:paraId="5A2D6B30" w14:textId="77777777" w:rsidR="00096CA4" w:rsidRDefault="00096CA4" w:rsidP="00096CA4"/>
    <w:p w14:paraId="6B49DD61" w14:textId="62805F43" w:rsidR="003352FC" w:rsidRDefault="003352FC" w:rsidP="00085631">
      <w:r w:rsidRPr="003352FC">
        <w:rPr>
          <w:noProof/>
        </w:rPr>
        <w:lastRenderedPageBreak/>
        <w:drawing>
          <wp:inline distT="0" distB="0" distL="0" distR="0" wp14:anchorId="71D3788F" wp14:editId="58C50361">
            <wp:extent cx="4611964" cy="4192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1964" cy="41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6600" w14:textId="775DF0D3" w:rsidR="0090216C" w:rsidRDefault="00A45EE7" w:rsidP="00085631">
      <w:r>
        <w:t xml:space="preserve">File </w:t>
      </w:r>
      <w:r>
        <w:sym w:font="Wingdings" w:char="F0E0"/>
      </w:r>
      <w:r>
        <w:t xml:space="preserve"> Open Folder</w:t>
      </w:r>
      <w:r w:rsidR="00C90AF1">
        <w:t xml:space="preserve">: </w:t>
      </w:r>
      <w:r w:rsidR="00C90AF1" w:rsidRPr="00C90AF1">
        <w:t>C:\Users\cadou\Documents\GitHub\BIGTREETECH-SKR-mini-E3\firmware\V2.0\Marlin-2.0.7.2-SKR-mini-E3-V2.0</w:t>
      </w:r>
    </w:p>
    <w:p w14:paraId="69ECD4B2" w14:textId="69875C28" w:rsidR="00C90AF1" w:rsidRDefault="008E0BAC" w:rsidP="00085631">
      <w:r w:rsidRPr="0083093A">
        <w:rPr>
          <w:noProof/>
          <w:highlight w:val="yellow"/>
        </w:rPr>
        <w:drawing>
          <wp:inline distT="0" distB="0" distL="0" distR="0" wp14:anchorId="5E90ED13" wp14:editId="058F2940">
            <wp:extent cx="2311400" cy="1969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2258" cy="19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499E" w14:textId="303586AD" w:rsidR="00694042" w:rsidRDefault="00557545" w:rsidP="00085631">
      <w:r>
        <w:t xml:space="preserve">Click on </w:t>
      </w:r>
      <w:proofErr w:type="spellStart"/>
      <w:r>
        <w:t>AutoBuid</w:t>
      </w:r>
      <w:proofErr w:type="spellEnd"/>
      <w:r>
        <w:t xml:space="preserve"> Marlin button on Middle Left</w:t>
      </w:r>
      <w:r w:rsidR="004218B8">
        <w:t xml:space="preserve"> tab</w:t>
      </w:r>
      <w:r>
        <w:t xml:space="preserve">: </w:t>
      </w:r>
      <w:r w:rsidRPr="00557545">
        <w:rPr>
          <w:noProof/>
        </w:rPr>
        <w:drawing>
          <wp:inline distT="0" distB="0" distL="0" distR="0" wp14:anchorId="0BBA1C2C" wp14:editId="7DD77270">
            <wp:extent cx="304923" cy="35256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923" cy="35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6DCC" w14:textId="7D8827B2" w:rsidR="00707D00" w:rsidRDefault="00B42CE6" w:rsidP="00085631">
      <w:r>
        <w:t>Click on the hammer in the menu that appears</w:t>
      </w:r>
    </w:p>
    <w:p w14:paraId="6B67C548" w14:textId="17B3E9C1" w:rsidR="00B42CE6" w:rsidRDefault="006C1DCA" w:rsidP="00085631">
      <w:r w:rsidRPr="006C1DCA">
        <w:rPr>
          <w:noProof/>
        </w:rPr>
        <w:lastRenderedPageBreak/>
        <w:drawing>
          <wp:inline distT="0" distB="0" distL="0" distR="0" wp14:anchorId="35753BF0" wp14:editId="1279487F">
            <wp:extent cx="5943600" cy="2669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251F" w14:textId="7233D1A3" w:rsidR="00D14160" w:rsidRDefault="008C4923" w:rsidP="00085631">
      <w:r>
        <w:t xml:space="preserve">Select “STM32F103C_btt_512K_USB” and Build </w:t>
      </w:r>
    </w:p>
    <w:p w14:paraId="48FE5446" w14:textId="3FD65DDA" w:rsidR="00D14160" w:rsidRDefault="004E72DC" w:rsidP="00085631">
      <w:r>
        <w:t xml:space="preserve"> </w:t>
      </w:r>
      <w:r w:rsidRPr="004E72DC">
        <w:rPr>
          <w:noProof/>
        </w:rPr>
        <w:drawing>
          <wp:inline distT="0" distB="0" distL="0" distR="0" wp14:anchorId="1DDB52C2" wp14:editId="7BF9BA4B">
            <wp:extent cx="5943600" cy="15424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7EB9" w14:textId="2928C227" w:rsidR="00D14160" w:rsidRDefault="00D14160" w:rsidP="00085631"/>
    <w:p w14:paraId="1BAD0E1D" w14:textId="5D912183" w:rsidR="003D610E" w:rsidRDefault="001D7EA5" w:rsidP="001D7EA5">
      <w:pPr>
        <w:pStyle w:val="Heading2"/>
      </w:pPr>
      <w:r>
        <w:t xml:space="preserve">Phase 1: </w:t>
      </w:r>
      <w:r w:rsidR="003D610E">
        <w:t xml:space="preserve">Install the </w:t>
      </w:r>
      <w:r>
        <w:t xml:space="preserve">default </w:t>
      </w:r>
      <w:r w:rsidR="003D610E">
        <w:t>firmware on the Ender3 with the SKR board</w:t>
      </w:r>
    </w:p>
    <w:p w14:paraId="3DBBFB44" w14:textId="5DC9662C" w:rsidR="003D610E" w:rsidRDefault="003D610E" w:rsidP="003D610E">
      <w:r>
        <w:t xml:space="preserve">After the compilation is over, locate the </w:t>
      </w:r>
      <w:proofErr w:type="spellStart"/>
      <w:r>
        <w:t>firmware</w:t>
      </w:r>
      <w:r w:rsidR="00BC2595">
        <w:t>.bin</w:t>
      </w:r>
      <w:proofErr w:type="spellEnd"/>
      <w:r>
        <w:t xml:space="preserve"> binary at following location:</w:t>
      </w:r>
    </w:p>
    <w:p w14:paraId="5D49217F" w14:textId="7B25977C" w:rsidR="0069562B" w:rsidRDefault="0069562B" w:rsidP="003D610E">
      <w:r w:rsidRPr="0069562B">
        <w:t>C:\Users\cadou\Documents\GitHub\BIGTREETECH-SKR-mini-E3\firmware\V2.0\Marlin-2.0.7.2-SKR-mini-E3-V2.0\.pio\build\STM32F103RC_btt_512K_USB</w:t>
      </w:r>
    </w:p>
    <w:p w14:paraId="258A5C0B" w14:textId="12EEBFAA" w:rsidR="003D610E" w:rsidRDefault="00EC5655" w:rsidP="003D610E">
      <w:r w:rsidRPr="00EC5655">
        <w:rPr>
          <w:noProof/>
        </w:rPr>
        <w:drawing>
          <wp:inline distT="0" distB="0" distL="0" distR="0" wp14:anchorId="6C3B9DA5" wp14:editId="4A3A349F">
            <wp:extent cx="5943600" cy="1099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489F" w14:textId="67C00134" w:rsidR="003D610E" w:rsidRPr="00A06B32" w:rsidRDefault="003D610E" w:rsidP="003D610E">
      <w:r>
        <w:t xml:space="preserve">Remove the </w:t>
      </w:r>
      <w:proofErr w:type="spellStart"/>
      <w:r>
        <w:t>SDcard</w:t>
      </w:r>
      <w:proofErr w:type="spellEnd"/>
      <w:r>
        <w:t xml:space="preserve"> from the Ender3 SKR</w:t>
      </w:r>
      <w:r w:rsidR="00700C3A">
        <w:t xml:space="preserve"> board and mount it on the computer with an SD card </w:t>
      </w:r>
      <w:r w:rsidR="004B2E26">
        <w:t>to USB connector.</w:t>
      </w:r>
    </w:p>
    <w:p w14:paraId="5EF2D47F" w14:textId="7313DBD9" w:rsidR="003777A6" w:rsidRDefault="00D14160" w:rsidP="00085631">
      <w:r>
        <w:t xml:space="preserve">Copy the </w:t>
      </w:r>
      <w:proofErr w:type="spellStart"/>
      <w:r w:rsidR="008A209B">
        <w:t>firmware.bin</w:t>
      </w:r>
      <w:proofErr w:type="spellEnd"/>
      <w:r w:rsidR="008A209B">
        <w:t xml:space="preserve"> to the SD Card root folder.</w:t>
      </w:r>
    </w:p>
    <w:p w14:paraId="5BE5FF6D" w14:textId="59AE4261" w:rsidR="00743BE1" w:rsidRDefault="00743BE1" w:rsidP="00085631"/>
    <w:p w14:paraId="0D355AFC" w14:textId="32B611A4" w:rsidR="00CB75C9" w:rsidRDefault="00CB75C9" w:rsidP="00085631">
      <w:r>
        <w:lastRenderedPageBreak/>
        <w:t xml:space="preserve">Experimental results: Default Marlin 2.0.7.2 </w:t>
      </w:r>
      <w:r w:rsidR="002B4A58">
        <w:t>loading on Ender 3 but no User interface showing.</w:t>
      </w:r>
    </w:p>
    <w:p w14:paraId="60AAD0A3" w14:textId="3B24CA2E" w:rsidR="00CB75C9" w:rsidRDefault="0086491E" w:rsidP="00085631">
      <w:r>
        <w:t>Compilation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6491E" w14:paraId="6CFFFFA8" w14:textId="77777777" w:rsidTr="0086491E">
        <w:tc>
          <w:tcPr>
            <w:tcW w:w="3116" w:type="dxa"/>
          </w:tcPr>
          <w:p w14:paraId="1D8478CE" w14:textId="7E2116FC" w:rsidR="0086491E" w:rsidRPr="00C0156D" w:rsidRDefault="0077636C" w:rsidP="00085631">
            <w:pPr>
              <w:rPr>
                <w:b/>
                <w:bCs/>
                <w:lang w:val="de-DE"/>
              </w:rPr>
            </w:pPr>
            <w:r w:rsidRPr="00C0156D">
              <w:rPr>
                <w:b/>
                <w:bCs/>
                <w:lang w:val="de-DE"/>
              </w:rPr>
              <w:t>Version</w:t>
            </w:r>
          </w:p>
        </w:tc>
        <w:tc>
          <w:tcPr>
            <w:tcW w:w="3117" w:type="dxa"/>
          </w:tcPr>
          <w:p w14:paraId="7E1B3EFD" w14:textId="1B54F4A7" w:rsidR="0086491E" w:rsidRPr="00C0156D" w:rsidRDefault="0077636C" w:rsidP="00085631">
            <w:pPr>
              <w:rPr>
                <w:b/>
                <w:bCs/>
              </w:rPr>
            </w:pPr>
            <w:r w:rsidRPr="00C0156D">
              <w:rPr>
                <w:b/>
                <w:bCs/>
              </w:rPr>
              <w:t>Build</w:t>
            </w:r>
          </w:p>
        </w:tc>
        <w:tc>
          <w:tcPr>
            <w:tcW w:w="3117" w:type="dxa"/>
          </w:tcPr>
          <w:p w14:paraId="764C6D0A" w14:textId="6891B036" w:rsidR="0086491E" w:rsidRPr="00C0156D" w:rsidRDefault="00556F85" w:rsidP="00085631">
            <w:pPr>
              <w:rPr>
                <w:b/>
                <w:bCs/>
              </w:rPr>
            </w:pPr>
            <w:r w:rsidRPr="00C0156D">
              <w:rPr>
                <w:b/>
                <w:bCs/>
              </w:rPr>
              <w:t>Results</w:t>
            </w:r>
          </w:p>
        </w:tc>
      </w:tr>
      <w:tr w:rsidR="0077636C" w:rsidRPr="00556F85" w14:paraId="7B9EBDAB" w14:textId="77777777" w:rsidTr="0086491E">
        <w:tc>
          <w:tcPr>
            <w:tcW w:w="3116" w:type="dxa"/>
          </w:tcPr>
          <w:p w14:paraId="33FFC6F2" w14:textId="354F2DE5" w:rsidR="0077636C" w:rsidRPr="0077636C" w:rsidRDefault="0077636C" w:rsidP="0077636C">
            <w:pPr>
              <w:rPr>
                <w:lang w:val="de-DE"/>
              </w:rPr>
            </w:pPr>
            <w:r w:rsidRPr="006B31E0">
              <w:rPr>
                <w:lang w:val="de-DE"/>
              </w:rPr>
              <w:t>Marlin 2.0.7.2-SKR-mini-E3-V</w:t>
            </w:r>
            <w:r>
              <w:rPr>
                <w:lang w:val="de-DE"/>
              </w:rPr>
              <w:t>2.0</w:t>
            </w:r>
          </w:p>
        </w:tc>
        <w:tc>
          <w:tcPr>
            <w:tcW w:w="3117" w:type="dxa"/>
          </w:tcPr>
          <w:p w14:paraId="767FEF94" w14:textId="155888C6" w:rsidR="0077636C" w:rsidRPr="0077636C" w:rsidRDefault="0077636C" w:rsidP="0077636C">
            <w:pPr>
              <w:rPr>
                <w:lang w:val="de-DE"/>
              </w:rPr>
            </w:pPr>
            <w:r w:rsidRPr="0086491E">
              <w:t>STM32F103RC_btt_512K_USB</w:t>
            </w:r>
          </w:p>
        </w:tc>
        <w:tc>
          <w:tcPr>
            <w:tcW w:w="3117" w:type="dxa"/>
          </w:tcPr>
          <w:p w14:paraId="2516ED6A" w14:textId="502955AE" w:rsidR="0077636C" w:rsidRPr="00556F85" w:rsidRDefault="00556F85" w:rsidP="0077636C">
            <w:r w:rsidRPr="00556F85">
              <w:t xml:space="preserve">Ender 3 UI is empty, </w:t>
            </w:r>
            <w:r>
              <w:t>nothing is displayed on the screen.</w:t>
            </w:r>
          </w:p>
        </w:tc>
      </w:tr>
      <w:tr w:rsidR="0086491E" w:rsidRPr="00556F85" w14:paraId="527A46B0" w14:textId="77777777" w:rsidTr="0086491E">
        <w:tc>
          <w:tcPr>
            <w:tcW w:w="3116" w:type="dxa"/>
          </w:tcPr>
          <w:p w14:paraId="13DF31E0" w14:textId="77777777" w:rsidR="0086491E" w:rsidRPr="00556F85" w:rsidRDefault="0086491E" w:rsidP="00085631"/>
        </w:tc>
        <w:tc>
          <w:tcPr>
            <w:tcW w:w="3117" w:type="dxa"/>
          </w:tcPr>
          <w:p w14:paraId="74890F73" w14:textId="77777777" w:rsidR="0086491E" w:rsidRPr="00556F85" w:rsidRDefault="0086491E" w:rsidP="00085631"/>
        </w:tc>
        <w:tc>
          <w:tcPr>
            <w:tcW w:w="3117" w:type="dxa"/>
          </w:tcPr>
          <w:p w14:paraId="4922AE01" w14:textId="77777777" w:rsidR="0086491E" w:rsidRPr="00556F85" w:rsidRDefault="0086491E" w:rsidP="00085631"/>
        </w:tc>
      </w:tr>
    </w:tbl>
    <w:p w14:paraId="0D6D268C" w14:textId="77777777" w:rsidR="0086491E" w:rsidRPr="00556F85" w:rsidRDefault="0086491E" w:rsidP="00085631"/>
    <w:p w14:paraId="2A643872" w14:textId="3EABB5DD" w:rsidR="0086491E" w:rsidRPr="009A53FA" w:rsidRDefault="00935312" w:rsidP="00085631">
      <w:pPr>
        <w:rPr>
          <w:strike/>
        </w:rPr>
      </w:pPr>
      <w:r w:rsidRPr="009A53FA">
        <w:rPr>
          <w:strike/>
        </w:rPr>
        <w:t xml:space="preserve">Find process for </w:t>
      </w:r>
      <w:proofErr w:type="spellStart"/>
      <w:r w:rsidRPr="009A53FA">
        <w:rPr>
          <w:strike/>
        </w:rPr>
        <w:t>builing</w:t>
      </w:r>
      <w:proofErr w:type="spellEnd"/>
      <w:r w:rsidRPr="009A53FA">
        <w:rPr>
          <w:strike/>
        </w:rPr>
        <w:t xml:space="preserve"> </w:t>
      </w:r>
      <w:proofErr w:type="spellStart"/>
      <w:r w:rsidRPr="009A53FA">
        <w:rPr>
          <w:strike/>
        </w:rPr>
        <w:t>Markin</w:t>
      </w:r>
      <w:proofErr w:type="spellEnd"/>
      <w:r w:rsidRPr="009A53FA">
        <w:rPr>
          <w:strike/>
        </w:rPr>
        <w:t xml:space="preserve"> 2.0x for SKR mini-E3-V2.0 using the </w:t>
      </w:r>
      <w:proofErr w:type="spellStart"/>
      <w:r w:rsidRPr="009A53FA">
        <w:rPr>
          <w:strike/>
        </w:rPr>
        <w:t>BigTreeTech</w:t>
      </w:r>
      <w:proofErr w:type="spellEnd"/>
      <w:r w:rsidRPr="009A53FA">
        <w:rPr>
          <w:strike/>
        </w:rPr>
        <w:t xml:space="preserve"> repo</w:t>
      </w:r>
    </w:p>
    <w:p w14:paraId="275F59F5" w14:textId="22E1CE05" w:rsidR="00A55C76" w:rsidRPr="009A53FA" w:rsidRDefault="00A55C76" w:rsidP="00085631">
      <w:pPr>
        <w:rPr>
          <w:strike/>
        </w:rPr>
      </w:pPr>
      <w:r w:rsidRPr="009A53FA">
        <w:rPr>
          <w:strike/>
        </w:rPr>
        <w:t>Marlin configs:</w:t>
      </w:r>
    </w:p>
    <w:p w14:paraId="4BA96C0F" w14:textId="4F01BAB3" w:rsidR="00A55C76" w:rsidRPr="009A53FA" w:rsidRDefault="00D26BCF" w:rsidP="00085631">
      <w:pPr>
        <w:rPr>
          <w:strike/>
        </w:rPr>
      </w:pPr>
      <w:hyperlink r:id="rId35" w:history="1">
        <w:r w:rsidR="00A55C76" w:rsidRPr="009A53FA">
          <w:rPr>
            <w:rStyle w:val="Hyperlink"/>
            <w:strike/>
          </w:rPr>
          <w:t>https://github.com/MarlinFirmware/Configurations/tree/release-2.0.7.2</w:t>
        </w:r>
      </w:hyperlink>
    </w:p>
    <w:p w14:paraId="503B281A" w14:textId="2E5E3D4B" w:rsidR="00A55C76" w:rsidRPr="009A53FA" w:rsidRDefault="00995D06" w:rsidP="00085631">
      <w:pPr>
        <w:rPr>
          <w:strike/>
        </w:rPr>
      </w:pPr>
      <w:r w:rsidRPr="009A53FA">
        <w:rPr>
          <w:strike/>
        </w:rPr>
        <w:t xml:space="preserve">Downloaded these files: </w:t>
      </w:r>
      <w:hyperlink r:id="rId36" w:history="1">
        <w:r w:rsidR="00162A88" w:rsidRPr="009A53FA">
          <w:rPr>
            <w:rStyle w:val="Hyperlink"/>
            <w:strike/>
          </w:rPr>
          <w:t>https://github.com/MarlinFirmware/Configurations/tree/release-2.0.7.2</w:t>
        </w:r>
      </w:hyperlink>
    </w:p>
    <w:p w14:paraId="641CDD3E" w14:textId="2149371F" w:rsidR="00162A88" w:rsidRPr="009A53FA" w:rsidRDefault="00DF5CC3" w:rsidP="00085631">
      <w:pPr>
        <w:rPr>
          <w:strike/>
        </w:rPr>
      </w:pPr>
      <w:r w:rsidRPr="009A53FA">
        <w:rPr>
          <w:strike/>
        </w:rPr>
        <w:t xml:space="preserve">Specifically, the config files </w:t>
      </w:r>
      <w:r w:rsidR="00064C2A" w:rsidRPr="009A53FA">
        <w:rPr>
          <w:strike/>
        </w:rPr>
        <w:t xml:space="preserve">for Marlin 2.0.7.2 </w:t>
      </w:r>
      <w:r w:rsidRPr="009A53FA">
        <w:rPr>
          <w:strike/>
        </w:rPr>
        <w:t>from</w:t>
      </w:r>
    </w:p>
    <w:p w14:paraId="083BBCA8" w14:textId="7957442C" w:rsidR="00DF5CC3" w:rsidRPr="009A53FA" w:rsidRDefault="00D26BCF" w:rsidP="00085631">
      <w:pPr>
        <w:rPr>
          <w:strike/>
        </w:rPr>
      </w:pPr>
      <w:hyperlink r:id="rId37" w:history="1">
        <w:r w:rsidR="00DF5CC3" w:rsidRPr="009A53FA">
          <w:rPr>
            <w:rStyle w:val="Hyperlink"/>
            <w:strike/>
          </w:rPr>
          <w:t>https://github.com/MarlinFirmware/Configurations/tree/release-2.0.7.2/config/examples/Creality/Ender-3/BigTreeTech%20SKR%20Mini%20E3%202.0</w:t>
        </w:r>
      </w:hyperlink>
    </w:p>
    <w:p w14:paraId="10E01EEA" w14:textId="248CAB13" w:rsidR="00DF5CC3" w:rsidRPr="009A53FA" w:rsidRDefault="006B3A68" w:rsidP="00085631">
      <w:pPr>
        <w:rPr>
          <w:strike/>
        </w:rPr>
      </w:pPr>
      <w:r w:rsidRPr="009A53FA">
        <w:rPr>
          <w:strike/>
        </w:rPr>
        <w:t>Copy the following files: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4125"/>
      </w:tblGrid>
      <w:tr w:rsidR="006B3A68" w:rsidRPr="009A53FA" w14:paraId="15508916" w14:textId="77777777" w:rsidTr="006B3A68">
        <w:tc>
          <w:tcPr>
            <w:tcW w:w="4675" w:type="dxa"/>
          </w:tcPr>
          <w:p w14:paraId="4B352FAC" w14:textId="439CC807" w:rsidR="006B3A68" w:rsidRPr="009A53FA" w:rsidRDefault="006B3A68" w:rsidP="00085631">
            <w:pPr>
              <w:rPr>
                <w:strike/>
              </w:rPr>
            </w:pPr>
            <w:r w:rsidRPr="009A53FA">
              <w:rPr>
                <w:strike/>
              </w:rPr>
              <w:t>From</w:t>
            </w:r>
          </w:p>
        </w:tc>
        <w:tc>
          <w:tcPr>
            <w:tcW w:w="4675" w:type="dxa"/>
          </w:tcPr>
          <w:p w14:paraId="5272B32C" w14:textId="0087EE3C" w:rsidR="006B3A68" w:rsidRPr="009A53FA" w:rsidRDefault="0069758A" w:rsidP="00085631">
            <w:pPr>
              <w:rPr>
                <w:strike/>
              </w:rPr>
            </w:pPr>
            <w:r w:rsidRPr="009A53FA">
              <w:rPr>
                <w:strike/>
              </w:rPr>
              <w:t>T</w:t>
            </w:r>
            <w:r w:rsidR="00833EB1" w:rsidRPr="009A53FA">
              <w:rPr>
                <w:strike/>
              </w:rPr>
              <w:t>o</w:t>
            </w:r>
          </w:p>
        </w:tc>
      </w:tr>
      <w:tr w:rsidR="006B3A68" w:rsidRPr="009A53FA" w14:paraId="64BD6BB8" w14:textId="77777777" w:rsidTr="006B3A68">
        <w:tc>
          <w:tcPr>
            <w:tcW w:w="4675" w:type="dxa"/>
          </w:tcPr>
          <w:p w14:paraId="678205D5" w14:textId="77777777" w:rsidR="000231D1" w:rsidRPr="009A53FA" w:rsidRDefault="00D26BCF" w:rsidP="000231D1">
            <w:pPr>
              <w:rPr>
                <w:strike/>
              </w:rPr>
            </w:pPr>
            <w:hyperlink r:id="rId38" w:history="1">
              <w:r w:rsidR="000231D1" w:rsidRPr="009A53FA">
                <w:rPr>
                  <w:rStyle w:val="Hyperlink"/>
                  <w:strike/>
                </w:rPr>
                <w:t>https://github.com/MarlinFirmware/Configurations/tree/release-2.0.7.2/config/examples/Creality/Ender-3/BigTreeTech%20SKR%20Mini%20E3%202.0</w:t>
              </w:r>
            </w:hyperlink>
          </w:p>
          <w:p w14:paraId="4DA7CC43" w14:textId="0D14D9FD" w:rsidR="0069758A" w:rsidRPr="009A53FA" w:rsidRDefault="0069758A" w:rsidP="000231D1">
            <w:pPr>
              <w:rPr>
                <w:strike/>
              </w:rPr>
            </w:pPr>
            <w:r w:rsidRPr="009A53FA">
              <w:rPr>
                <w:strike/>
                <w:noProof/>
              </w:rPr>
              <w:drawing>
                <wp:inline distT="0" distB="0" distL="0" distR="0" wp14:anchorId="73FB6426" wp14:editId="706D49A4">
                  <wp:extent cx="3474720" cy="152947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999" cy="1538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C8CBBDB" w14:textId="515959D9" w:rsidR="004127AE" w:rsidRPr="009A53FA" w:rsidRDefault="004127AE" w:rsidP="0002784D">
            <w:pPr>
              <w:rPr>
                <w:strike/>
                <w:lang w:val="de-DE"/>
              </w:rPr>
            </w:pPr>
            <w:r w:rsidRPr="009A53FA">
              <w:rPr>
                <w:strike/>
                <w:lang w:val="de-DE"/>
              </w:rPr>
              <w:t>Folder: XYZ\firmware\V2.0\Marlin-2.0.7.2-SKR-mini-E3-V2.0\Marlin</w:t>
            </w:r>
          </w:p>
          <w:p w14:paraId="3953F3D1" w14:textId="6266A47A" w:rsidR="0002784D" w:rsidRPr="009A53FA" w:rsidRDefault="004127AE" w:rsidP="004127AE">
            <w:pPr>
              <w:rPr>
                <w:strike/>
                <w:lang w:val="de-DE"/>
              </w:rPr>
            </w:pPr>
            <w:r w:rsidRPr="009A53FA">
              <w:rPr>
                <w:strike/>
                <w:lang w:val="de-DE"/>
              </w:rPr>
              <w:t>Full path: C:\Users\cadou\Documents\GitHub\BIGTREETECH-SKR-mini-E3\firmware\V2.0\Marlin-2.0.7.2-SKR-mini-E3-V2.0\Marlin</w:t>
            </w:r>
          </w:p>
        </w:tc>
      </w:tr>
    </w:tbl>
    <w:p w14:paraId="75849A7F" w14:textId="77777777" w:rsidR="00ED1C94" w:rsidRPr="009A53FA" w:rsidRDefault="00ED1C94" w:rsidP="00085631">
      <w:pPr>
        <w:rPr>
          <w:strike/>
          <w:lang w:val="de-DE"/>
        </w:rPr>
      </w:pPr>
    </w:p>
    <w:p w14:paraId="438BC3CE" w14:textId="43A16A9C" w:rsidR="006B3A68" w:rsidRPr="009A53FA" w:rsidRDefault="00ED1C94" w:rsidP="00085631">
      <w:pPr>
        <w:rPr>
          <w:strike/>
        </w:rPr>
      </w:pPr>
      <w:r w:rsidRPr="009A53FA">
        <w:rPr>
          <w:strike/>
        </w:rPr>
        <w:t>Build and test</w:t>
      </w:r>
    </w:p>
    <w:p w14:paraId="32906DA9" w14:textId="5086257B" w:rsidR="006B3A68" w:rsidRPr="009A53FA" w:rsidRDefault="00BE6256" w:rsidP="00085631">
      <w:pPr>
        <w:pStyle w:val="ListParagraph"/>
        <w:numPr>
          <w:ilvl w:val="0"/>
          <w:numId w:val="15"/>
        </w:numPr>
        <w:rPr>
          <w:strike/>
        </w:rPr>
      </w:pPr>
      <w:r w:rsidRPr="009A53FA">
        <w:rPr>
          <w:strike/>
        </w:rPr>
        <w:t xml:space="preserve">This combination of Marlin 2.0.7.2 with config files for </w:t>
      </w:r>
      <w:r w:rsidR="008770E1" w:rsidRPr="009A53FA">
        <w:rPr>
          <w:strike/>
        </w:rPr>
        <w:t>Marlin 2.0.7.2/</w:t>
      </w:r>
      <w:r w:rsidRPr="009A53FA">
        <w:rPr>
          <w:strike/>
        </w:rPr>
        <w:t>Ender 3</w:t>
      </w:r>
      <w:r w:rsidR="008770E1" w:rsidRPr="009A53FA">
        <w:rPr>
          <w:strike/>
        </w:rPr>
        <w:t xml:space="preserve">/SKR Mini E3 V2.0 produces </w:t>
      </w:r>
      <w:r w:rsidR="00571805" w:rsidRPr="009A53FA">
        <w:rPr>
          <w:strike/>
        </w:rPr>
        <w:t xml:space="preserve">EXPECTED RESULTS. </w:t>
      </w:r>
    </w:p>
    <w:p w14:paraId="7350479A" w14:textId="77777777" w:rsidR="0086491E" w:rsidRPr="00556F85" w:rsidRDefault="0086491E" w:rsidP="00085631"/>
    <w:p w14:paraId="04582D03" w14:textId="22E1208E" w:rsidR="00743BE1" w:rsidRDefault="00743BE1" w:rsidP="001D7EA5">
      <w:pPr>
        <w:pStyle w:val="Heading2"/>
      </w:pPr>
      <w:r>
        <w:t xml:space="preserve">Phase 2: Configure the </w:t>
      </w:r>
      <w:r w:rsidR="00D2202B">
        <w:t>firm</w:t>
      </w:r>
      <w:r w:rsidR="00E0511A">
        <w:t>w</w:t>
      </w:r>
      <w:r w:rsidR="00D2202B">
        <w:t xml:space="preserve">are for the </w:t>
      </w:r>
      <w:proofErr w:type="spellStart"/>
      <w:r>
        <w:t>BLTouch</w:t>
      </w:r>
      <w:proofErr w:type="spellEnd"/>
      <w:r w:rsidR="00D2202B">
        <w:t xml:space="preserve">, recompile and test on </w:t>
      </w:r>
      <w:r w:rsidR="00E0511A">
        <w:t>the E</w:t>
      </w:r>
      <w:r w:rsidR="00D2202B">
        <w:t>nder 3</w:t>
      </w:r>
    </w:p>
    <w:p w14:paraId="3F90AA8D" w14:textId="62BEF576" w:rsidR="00FA50C5" w:rsidRDefault="00FA50C5" w:rsidP="005E70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50C5" w14:paraId="60B66EFE" w14:textId="77777777" w:rsidTr="00FA50C5">
        <w:tc>
          <w:tcPr>
            <w:tcW w:w="9350" w:type="dxa"/>
          </w:tcPr>
          <w:p w14:paraId="0D5B17DE" w14:textId="619FCC55" w:rsidR="00FA50C5" w:rsidRDefault="00495545" w:rsidP="005E70A4">
            <w:pPr>
              <w:rPr>
                <w:b/>
                <w:bCs/>
              </w:rPr>
            </w:pPr>
            <w:r>
              <w:rPr>
                <w:b/>
                <w:bCs/>
              </w:rPr>
              <w:t>#</w:t>
            </w:r>
            <w:r w:rsidR="00FA50C5" w:rsidRPr="00FA50C5">
              <w:rPr>
                <w:b/>
                <w:bCs/>
              </w:rPr>
              <w:t xml:space="preserve">Modify </w:t>
            </w:r>
            <w:proofErr w:type="spellStart"/>
            <w:r w:rsidR="00FA50C5" w:rsidRPr="00FA50C5">
              <w:rPr>
                <w:b/>
                <w:bCs/>
              </w:rPr>
              <w:t>Configuration.h</w:t>
            </w:r>
            <w:proofErr w:type="spellEnd"/>
          </w:p>
          <w:p w14:paraId="33F4FA36" w14:textId="77777777" w:rsidR="00495545" w:rsidRDefault="00495545" w:rsidP="005E70A4">
            <w:pPr>
              <w:rPr>
                <w:b/>
                <w:bCs/>
              </w:rPr>
            </w:pPr>
          </w:p>
          <w:p w14:paraId="582FB478" w14:textId="77777777" w:rsidR="00495545" w:rsidRDefault="00495545" w:rsidP="00495545">
            <w:pP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6F6F6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6F6F6"/>
              </w:rPr>
              <w:t>#define</w:t>
            </w:r>
            <w: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6F6F6"/>
              </w:rPr>
              <w:t xml:space="preserve"> BLTOUCH</w:t>
            </w:r>
          </w:p>
          <w:p w14:paraId="392B4B0B" w14:textId="77777777" w:rsidR="00495545" w:rsidRDefault="00495545" w:rsidP="00495545">
            <w:pPr>
              <w:rPr>
                <w:rFonts w:ascii="Lucida Console" w:hAnsi="Lucida Console" w:cs="Lucida Console"/>
                <w:color w:val="0000FF"/>
                <w:sz w:val="18"/>
                <w:szCs w:val="18"/>
                <w:shd w:val="clear" w:color="auto" w:fill="FFC8C8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6F6F6"/>
              </w:rPr>
              <w:t>#define</w:t>
            </w:r>
            <w: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6F6F6"/>
              </w:rPr>
              <w:t xml:space="preserve"> GRID_MAX_POINTS_X </w:t>
            </w:r>
            <w:r>
              <w:rPr>
                <w:rFonts w:ascii="Lucida Console" w:hAnsi="Lucida Console" w:cs="Lucida Console"/>
                <w:color w:val="0000FF"/>
                <w:sz w:val="18"/>
                <w:szCs w:val="18"/>
                <w:shd w:val="clear" w:color="auto" w:fill="FFC8C8"/>
              </w:rPr>
              <w:t>3</w:t>
            </w:r>
          </w:p>
          <w:p w14:paraId="4CEAAA9B" w14:textId="77777777" w:rsidR="00495545" w:rsidRDefault="00495545" w:rsidP="00495545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6F6F6"/>
              </w:rPr>
              <w:lastRenderedPageBreak/>
              <w:t>#define</w:t>
            </w:r>
            <w: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6F6F6"/>
              </w:rPr>
              <w:t xml:space="preserve"> Z_SAFE_HOMING</w:t>
            </w:r>
          </w:p>
          <w:p w14:paraId="3E4ADDF2" w14:textId="77777777" w:rsidR="00495545" w:rsidRDefault="00495545" w:rsidP="005E70A4">
            <w:pPr>
              <w:rPr>
                <w:b/>
                <w:bCs/>
              </w:rPr>
            </w:pPr>
          </w:p>
          <w:p w14:paraId="4582AFC3" w14:textId="7DD0D84E" w:rsidR="00A50D60" w:rsidRDefault="00A50D60" w:rsidP="005E70A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## </w:t>
            </w:r>
            <w:r w:rsidR="0016255F">
              <w:rPr>
                <w:b/>
                <w:bCs/>
              </w:rPr>
              <w:t xml:space="preserve">try #1: </w:t>
            </w:r>
            <w:r>
              <w:rPr>
                <w:b/>
                <w:bCs/>
              </w:rPr>
              <w:t>tested these changes</w:t>
            </w:r>
            <w:r w:rsidR="0016255F">
              <w:rPr>
                <w:b/>
                <w:bCs/>
              </w:rPr>
              <w:t xml:space="preserve"> </w:t>
            </w:r>
            <w:r w:rsidR="0016255F" w:rsidRPr="0016255F">
              <w:rPr>
                <w:b/>
                <w:bCs/>
              </w:rPr>
              <w:sym w:font="Wingdings" w:char="F0E0"/>
            </w:r>
            <w:r w:rsidR="0016255F">
              <w:rPr>
                <w:b/>
                <w:bCs/>
              </w:rPr>
              <w:t xml:space="preserve"> LCD screen is blank</w:t>
            </w:r>
          </w:p>
          <w:p w14:paraId="02CA5A78" w14:textId="77777777" w:rsidR="00A50D60" w:rsidRDefault="00A50D60" w:rsidP="005E70A4">
            <w:pP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FFFFF"/>
              </w:rPr>
              <w:t>#define</w:t>
            </w:r>
            <w: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FFFFF"/>
              </w:rPr>
              <w:t xml:space="preserve"> AUTO_BED_LEVELING_BILINEAR</w:t>
            </w:r>
          </w:p>
          <w:p w14:paraId="55176AF8" w14:textId="77777777" w:rsidR="002570D1" w:rsidRDefault="002570D1" w:rsidP="005E70A4">
            <w:pP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FFFFF"/>
              </w:rPr>
              <w:t>#define</w:t>
            </w:r>
            <w: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FFFFF"/>
              </w:rPr>
              <w:t xml:space="preserve"> LCD_BED_LEVELING</w:t>
            </w:r>
          </w:p>
          <w:p w14:paraId="5238EEAA" w14:textId="77777777" w:rsidR="002570D1" w:rsidRDefault="002570D1" w:rsidP="005E70A4">
            <w:pP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FFFFF"/>
              </w:rPr>
              <w:t>#define</w:t>
            </w:r>
            <w: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FFFFF"/>
              </w:rPr>
              <w:t xml:space="preserve"> LEVEL_BED_CORNERS</w:t>
            </w:r>
          </w:p>
          <w:p w14:paraId="66639616" w14:textId="77777777" w:rsidR="00E8331C" w:rsidRDefault="00E8331C" w:rsidP="00E8331C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BEF0BE"/>
              </w:rPr>
              <w:t>//</w:t>
            </w: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FFFFF"/>
              </w:rPr>
              <w:t>#define LCD_FEEDBACK_FREQUENCY_DURATION_MS 20</w:t>
            </w:r>
          </w:p>
          <w:p w14:paraId="15EF8F2B" w14:textId="77777777" w:rsidR="002570D1" w:rsidRDefault="00E8331C" w:rsidP="00E8331C">
            <w:pP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BEF0BE"/>
              </w:rPr>
              <w:t>//</w:t>
            </w: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FFFFF"/>
              </w:rPr>
              <w:t>#define LCD_FEEDBACK_FREQUENCY_HZ 1000</w:t>
            </w:r>
          </w:p>
          <w:p w14:paraId="48E6FE4B" w14:textId="6B1168D4" w:rsidR="0016255F" w:rsidRPr="00FA50C5" w:rsidRDefault="0016255F" w:rsidP="00E8331C">
            <w:pPr>
              <w:rPr>
                <w:b/>
                <w:bCs/>
              </w:rPr>
            </w:pPr>
          </w:p>
        </w:tc>
      </w:tr>
      <w:tr w:rsidR="00FA50C5" w14:paraId="3CE3BD04" w14:textId="77777777" w:rsidTr="00FA50C5">
        <w:tc>
          <w:tcPr>
            <w:tcW w:w="9350" w:type="dxa"/>
          </w:tcPr>
          <w:p w14:paraId="1CCFC1F7" w14:textId="7EBCD03A" w:rsidR="0016255F" w:rsidRDefault="0016255F" w:rsidP="0016255F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## try #</w:t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: </w:t>
            </w:r>
          </w:p>
          <w:p w14:paraId="6950D76D" w14:textId="77777777" w:rsidR="0016255F" w:rsidRDefault="0016255F" w:rsidP="0016255F">
            <w:pP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FFFFF"/>
              </w:rPr>
              <w:t>#define</w:t>
            </w:r>
            <w: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FFFFF"/>
              </w:rPr>
              <w:t xml:space="preserve"> AUTO_BED_LEVELING_BILINEAR</w:t>
            </w:r>
          </w:p>
          <w:p w14:paraId="5D65615D" w14:textId="0935819B" w:rsidR="0016255F" w:rsidRDefault="002437EE" w:rsidP="0016255F">
            <w:pP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FFFFF"/>
              </w:rPr>
              <w:t>//</w:t>
            </w:r>
            <w:r w:rsidR="0016255F"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FFFFF"/>
              </w:rPr>
              <w:t>#define</w:t>
            </w:r>
            <w:r w:rsidR="0016255F"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FFFFF"/>
              </w:rPr>
              <w:t xml:space="preserve"> LCD_BED_LEVELING</w:t>
            </w:r>
          </w:p>
          <w:p w14:paraId="155514CA" w14:textId="2FD446ED" w:rsidR="0016255F" w:rsidRDefault="002330A6" w:rsidP="0016255F">
            <w:pP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FFFFF"/>
              </w:rPr>
              <w:t>//</w:t>
            </w:r>
            <w:r w:rsidR="0016255F"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FFFFF"/>
              </w:rPr>
              <w:t>#define</w:t>
            </w:r>
            <w:r w:rsidR="0016255F"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FFFFF"/>
              </w:rPr>
              <w:t xml:space="preserve"> LEVEL_BED_CORNERS</w:t>
            </w:r>
          </w:p>
          <w:p w14:paraId="7C0B415A" w14:textId="77777777" w:rsidR="0016255F" w:rsidRDefault="0016255F" w:rsidP="0016255F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BEF0BE"/>
              </w:rPr>
              <w:t>//</w:t>
            </w: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FFFFF"/>
              </w:rPr>
              <w:t>#define LCD_FEEDBACK_FREQUENCY_DURATION_MS 20</w:t>
            </w:r>
          </w:p>
          <w:p w14:paraId="56D70DD5" w14:textId="77777777" w:rsidR="0016255F" w:rsidRDefault="0016255F" w:rsidP="0016255F">
            <w:pP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BEF0BE"/>
              </w:rPr>
              <w:t>//</w:t>
            </w: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FFFFF"/>
              </w:rPr>
              <w:t>#define LCD_FEEDBACK_FREQUENCY_HZ 1000</w:t>
            </w:r>
          </w:p>
          <w:p w14:paraId="0093E922" w14:textId="77777777" w:rsidR="00FA50C5" w:rsidRDefault="00FA50C5" w:rsidP="005E70A4"/>
          <w:p w14:paraId="51CCE7C1" w14:textId="4069588C" w:rsidR="000A7143" w:rsidRDefault="000A7143" w:rsidP="000A7143">
            <w:pPr>
              <w:pStyle w:val="ListParagraph"/>
              <w:numPr>
                <w:ilvl w:val="0"/>
                <w:numId w:val="18"/>
              </w:numPr>
            </w:pPr>
            <w:r>
              <w:t>Working</w:t>
            </w:r>
          </w:p>
        </w:tc>
      </w:tr>
      <w:tr w:rsidR="00FA50C5" w14:paraId="629338D9" w14:textId="77777777" w:rsidTr="00FA50C5">
        <w:tc>
          <w:tcPr>
            <w:tcW w:w="9350" w:type="dxa"/>
          </w:tcPr>
          <w:p w14:paraId="07D71D7F" w14:textId="44C52605" w:rsidR="00C17804" w:rsidRDefault="00C17804" w:rsidP="00495545">
            <w:pPr>
              <w:autoSpaceDE w:val="0"/>
              <w:autoSpaceDN w:val="0"/>
              <w:adjustRightInd w:val="0"/>
            </w:pPr>
          </w:p>
        </w:tc>
      </w:tr>
      <w:tr w:rsidR="00FA50C5" w14:paraId="16116450" w14:textId="77777777" w:rsidTr="00FA50C5">
        <w:tc>
          <w:tcPr>
            <w:tcW w:w="9350" w:type="dxa"/>
          </w:tcPr>
          <w:p w14:paraId="2565CAA1" w14:textId="77777777" w:rsidR="00FA50C5" w:rsidRDefault="009679E3" w:rsidP="005E70A4">
            <w:r>
              <w:t xml:space="preserve"># Modify </w:t>
            </w:r>
            <w:proofErr w:type="spellStart"/>
            <w:r>
              <w:t>Configuration_adv.h</w:t>
            </w:r>
            <w:proofErr w:type="spellEnd"/>
          </w:p>
          <w:p w14:paraId="4D1B46BF" w14:textId="77777777" w:rsidR="009679E3" w:rsidRDefault="009679E3" w:rsidP="009679E3">
            <w:pP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6F6F6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6F6F6"/>
              </w:rPr>
              <w:t>#define</w:t>
            </w:r>
            <w: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6F6F6"/>
              </w:rPr>
              <w:t xml:space="preserve"> BLTOUCH_DELAY </w:t>
            </w:r>
            <w:r>
              <w:rPr>
                <w:rFonts w:ascii="Lucida Console" w:hAnsi="Lucida Console" w:cs="Lucida Console"/>
                <w:color w:val="0000FF"/>
                <w:sz w:val="18"/>
                <w:szCs w:val="18"/>
                <w:shd w:val="clear" w:color="auto" w:fill="F6F6F6"/>
              </w:rPr>
              <w:t>500</w:t>
            </w:r>
          </w:p>
          <w:p w14:paraId="44F8C103" w14:textId="5EDB0F59" w:rsidR="009679E3" w:rsidRPr="005D7989" w:rsidRDefault="009679E3" w:rsidP="005E70A4">
            <w:pP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6F6F6"/>
              </w:rPr>
            </w:pPr>
            <w:r>
              <w:rPr>
                <w:rFonts w:ascii="Lucida Console" w:hAnsi="Lucida Console" w:cs="Lucida Console"/>
                <w:color w:val="808080"/>
                <w:sz w:val="18"/>
                <w:szCs w:val="18"/>
                <w:shd w:val="clear" w:color="auto" w:fill="F6F6F6"/>
              </w:rPr>
              <w:t>#define</w:t>
            </w:r>
            <w:r>
              <w:rPr>
                <w:rFonts w:ascii="Lucida Console" w:hAnsi="Lucida Console" w:cs="Lucida Console"/>
                <w:color w:val="000000"/>
                <w:sz w:val="18"/>
                <w:szCs w:val="18"/>
                <w:shd w:val="clear" w:color="auto" w:fill="F6F6F6"/>
              </w:rPr>
              <w:t xml:space="preserve"> BLTOUCH_FORCE_SW_MODE</w:t>
            </w:r>
          </w:p>
        </w:tc>
      </w:tr>
      <w:tr w:rsidR="00FA50C5" w14:paraId="64A668F0" w14:textId="77777777" w:rsidTr="00FA50C5">
        <w:tc>
          <w:tcPr>
            <w:tcW w:w="9350" w:type="dxa"/>
          </w:tcPr>
          <w:p w14:paraId="34420AD5" w14:textId="77777777" w:rsidR="00FA50C5" w:rsidRDefault="00FA50C5" w:rsidP="005E70A4"/>
        </w:tc>
      </w:tr>
      <w:tr w:rsidR="00FA50C5" w14:paraId="39CB7354" w14:textId="77777777" w:rsidTr="00FA50C5">
        <w:tc>
          <w:tcPr>
            <w:tcW w:w="9350" w:type="dxa"/>
          </w:tcPr>
          <w:p w14:paraId="5F14BE0A" w14:textId="660F3C28" w:rsidR="00FA50C5" w:rsidRDefault="00DE266C" w:rsidP="005E70A4">
            <w:r>
              <w:t># Comp</w:t>
            </w:r>
            <w:r w:rsidR="00820432">
              <w:t xml:space="preserve">ile for environment: </w:t>
            </w:r>
            <w:r w:rsidR="00820432" w:rsidRPr="00820432">
              <w:t>STM32F103RC_btt_512K_USB</w:t>
            </w:r>
          </w:p>
        </w:tc>
      </w:tr>
    </w:tbl>
    <w:p w14:paraId="43AAC854" w14:textId="77777777" w:rsidR="00FA50C5" w:rsidRDefault="00FA50C5" w:rsidP="005E70A4"/>
    <w:p w14:paraId="0D4B05CA" w14:textId="1229D8EC" w:rsidR="00FA50C5" w:rsidRDefault="00FA50C5" w:rsidP="005E70A4"/>
    <w:p w14:paraId="6A739499" w14:textId="6F189AA1" w:rsidR="00FA50C5" w:rsidRDefault="00FA50C5" w:rsidP="005E70A4"/>
    <w:p w14:paraId="1DF105A8" w14:textId="77777777" w:rsidR="00FA50C5" w:rsidRDefault="00FA50C5" w:rsidP="005E70A4"/>
    <w:p w14:paraId="31AAADA5" w14:textId="2BEBB9FE" w:rsidR="005E70A4" w:rsidRDefault="005E70A4" w:rsidP="005E70A4">
      <w:r>
        <w:t xml:space="preserve">Complete instructions for SKR Mini E3 v2.0 and </w:t>
      </w:r>
      <w:proofErr w:type="spellStart"/>
      <w:r>
        <w:t>BLTouch</w:t>
      </w:r>
      <w:proofErr w:type="spellEnd"/>
      <w:r>
        <w:t xml:space="preserve">: </w:t>
      </w:r>
      <w:hyperlink r:id="rId40" w:history="1">
        <w:r w:rsidRPr="00C84933">
          <w:rPr>
            <w:rStyle w:val="Hyperlink"/>
          </w:rPr>
          <w:t>https://www.youtube.com/watch?v=1NhAo3xR9HY</w:t>
        </w:r>
      </w:hyperlink>
    </w:p>
    <w:p w14:paraId="79D89F8D" w14:textId="77777777" w:rsidR="00FA50C5" w:rsidRDefault="00FA50C5" w:rsidP="00085631"/>
    <w:p w14:paraId="7B08BAA0" w14:textId="243AABAC" w:rsidR="00D2202B" w:rsidRDefault="00C54DDD" w:rsidP="00085631">
      <w:r>
        <w:t>Includes firmware configuration</w:t>
      </w:r>
      <w:r w:rsidR="00FA50C5">
        <w:t xml:space="preserve">: </w:t>
      </w:r>
      <w:hyperlink r:id="rId41" w:history="1">
        <w:r w:rsidR="00C23247" w:rsidRPr="00C84933">
          <w:rPr>
            <w:rStyle w:val="Hyperlink"/>
          </w:rPr>
          <w:t>https://www.antclabs.com/bltouch-v3</w:t>
        </w:r>
      </w:hyperlink>
    </w:p>
    <w:p w14:paraId="4A1BFEBC" w14:textId="78B02D76" w:rsidR="00C23247" w:rsidRDefault="002F59AF" w:rsidP="00085631">
      <w:r w:rsidRPr="002F59AF">
        <w:rPr>
          <w:noProof/>
        </w:rPr>
        <w:lastRenderedPageBreak/>
        <w:drawing>
          <wp:inline distT="0" distB="0" distL="0" distR="0" wp14:anchorId="19CD0287" wp14:editId="0305325F">
            <wp:extent cx="5943600" cy="41922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6567" w14:textId="6E63B58C" w:rsidR="006D361C" w:rsidRDefault="006D361C" w:rsidP="00085631">
      <w:r>
        <w:t xml:space="preserve">Instructions to adjust the </w:t>
      </w:r>
      <w:proofErr w:type="spellStart"/>
      <w:r>
        <w:t>bltouch</w:t>
      </w:r>
      <w:proofErr w:type="spellEnd"/>
      <w:r>
        <w:t xml:space="preserve"> position/height:</w:t>
      </w:r>
    </w:p>
    <w:p w14:paraId="0238BA58" w14:textId="2CD5F99C" w:rsidR="006D361C" w:rsidRDefault="00D26BCF" w:rsidP="006D361C">
      <w:pPr>
        <w:pStyle w:val="ListParagraph"/>
        <w:numPr>
          <w:ilvl w:val="0"/>
          <w:numId w:val="17"/>
        </w:numPr>
      </w:pPr>
      <w:hyperlink r:id="rId43" w:history="1">
        <w:r w:rsidR="006D361C" w:rsidRPr="00C84933">
          <w:rPr>
            <w:rStyle w:val="Hyperlink"/>
          </w:rPr>
          <w:t>https://www.youtube.com/watch?v=7le9L2LMY-U</w:t>
        </w:r>
      </w:hyperlink>
    </w:p>
    <w:p w14:paraId="361EC967" w14:textId="77777777" w:rsidR="006D361C" w:rsidRDefault="006D361C" w:rsidP="00085631"/>
    <w:p w14:paraId="310370FD" w14:textId="77777777" w:rsidR="00226D28" w:rsidRPr="00AD3F40" w:rsidRDefault="006C00D9" w:rsidP="00085631">
      <w:pPr>
        <w:rPr>
          <w:strike/>
        </w:rPr>
      </w:pPr>
      <w:r w:rsidRPr="00AD3F40">
        <w:rPr>
          <w:strike/>
        </w:rPr>
        <w:t xml:space="preserve">Instructions: </w:t>
      </w:r>
    </w:p>
    <w:p w14:paraId="7ADD184D" w14:textId="0E6CF11B" w:rsidR="006C00D9" w:rsidRPr="00AD3F40" w:rsidRDefault="00D26BCF" w:rsidP="00226D28">
      <w:pPr>
        <w:pStyle w:val="ListParagraph"/>
        <w:numPr>
          <w:ilvl w:val="0"/>
          <w:numId w:val="16"/>
        </w:numPr>
        <w:rPr>
          <w:strike/>
        </w:rPr>
      </w:pPr>
      <w:hyperlink r:id="rId44" w:history="1">
        <w:r w:rsidR="00226D28" w:rsidRPr="00AD3F40">
          <w:rPr>
            <w:rStyle w:val="Hyperlink"/>
            <w:strike/>
          </w:rPr>
          <w:t>https://www.youtube.com/watch?v=dRgWrepDUBE</w:t>
        </w:r>
      </w:hyperlink>
    </w:p>
    <w:p w14:paraId="046A4F10" w14:textId="15FDB1BD" w:rsidR="00226D28" w:rsidRPr="00AD3F40" w:rsidRDefault="00D26BCF" w:rsidP="00226D28">
      <w:pPr>
        <w:pStyle w:val="ListParagraph"/>
        <w:numPr>
          <w:ilvl w:val="0"/>
          <w:numId w:val="16"/>
        </w:numPr>
        <w:rPr>
          <w:strike/>
        </w:rPr>
      </w:pPr>
      <w:hyperlink r:id="rId45" w:history="1">
        <w:r w:rsidR="00226D28" w:rsidRPr="00AD3F40">
          <w:rPr>
            <w:rStyle w:val="Hyperlink"/>
            <w:strike/>
          </w:rPr>
          <w:t>https://www.youtube.com/watch?v=VQ5-Wd1mM4Q&amp;t=2687s</w:t>
        </w:r>
      </w:hyperlink>
    </w:p>
    <w:p w14:paraId="39BCAFE8" w14:textId="77777777" w:rsidR="00226D28" w:rsidRPr="00AD3F40" w:rsidRDefault="00226D28" w:rsidP="00226D28">
      <w:pPr>
        <w:pStyle w:val="ListParagraph"/>
        <w:numPr>
          <w:ilvl w:val="0"/>
          <w:numId w:val="16"/>
        </w:numPr>
        <w:rPr>
          <w:strike/>
        </w:rPr>
      </w:pPr>
    </w:p>
    <w:p w14:paraId="3E9C26CE" w14:textId="17E5741E" w:rsidR="006C00D9" w:rsidRPr="00AD3F40" w:rsidRDefault="00BE6C64" w:rsidP="00085631">
      <w:pPr>
        <w:rPr>
          <w:rStyle w:val="style-scope"/>
          <w:rFonts w:ascii="Arial" w:hAnsi="Arial" w:cs="Arial"/>
          <w:strike/>
          <w:color w:val="030303"/>
          <w:bdr w:val="none" w:sz="0" w:space="0" w:color="auto" w:frame="1"/>
          <w:shd w:val="clear" w:color="auto" w:fill="F9F9F9"/>
        </w:rPr>
      </w:pPr>
      <w:r w:rsidRPr="00AD3F40">
        <w:rPr>
          <w:rStyle w:val="style-scope"/>
          <w:rFonts w:ascii="Arial" w:hAnsi="Arial" w:cs="Arial"/>
          <w:strike/>
          <w:color w:val="030303"/>
          <w:bdr w:val="none" w:sz="0" w:space="0" w:color="auto" w:frame="1"/>
          <w:shd w:val="clear" w:color="auto" w:fill="F9F9F9"/>
        </w:rPr>
        <w:t xml:space="preserve">Bootloader / Marlin flashing guide - </w:t>
      </w:r>
      <w:hyperlink r:id="rId46" w:history="1">
        <w:r w:rsidRPr="00AD3F40">
          <w:rPr>
            <w:rStyle w:val="Hyperlink"/>
            <w:rFonts w:ascii="Arial" w:hAnsi="Arial" w:cs="Arial"/>
            <w:strike/>
            <w:bdr w:val="none" w:sz="0" w:space="0" w:color="auto" w:frame="1"/>
            <w:shd w:val="clear" w:color="auto" w:fill="F9F9F9"/>
          </w:rPr>
          <w:t>https://github.com/3d-printing-canada/Ender-3-BL-Touch-Installation</w:t>
        </w:r>
      </w:hyperlink>
    </w:p>
    <w:p w14:paraId="5F26AA91" w14:textId="570DF991" w:rsidR="00BE6C64" w:rsidRPr="00AD3F40" w:rsidRDefault="00B9522C" w:rsidP="00085631">
      <w:pPr>
        <w:rPr>
          <w:rStyle w:val="style-scope"/>
          <w:rFonts w:ascii="Arial" w:hAnsi="Arial" w:cs="Arial"/>
          <w:strike/>
          <w:color w:val="030303"/>
          <w:bdr w:val="none" w:sz="0" w:space="0" w:color="auto" w:frame="1"/>
          <w:shd w:val="clear" w:color="auto" w:fill="F9F9F9"/>
        </w:rPr>
      </w:pPr>
      <w:r w:rsidRPr="00AD3F40">
        <w:rPr>
          <w:rStyle w:val="style-scope"/>
          <w:rFonts w:ascii="Arial" w:hAnsi="Arial" w:cs="Arial"/>
          <w:strike/>
          <w:color w:val="030303"/>
          <w:bdr w:val="none" w:sz="0" w:space="0" w:color="auto" w:frame="1"/>
          <w:shd w:val="clear" w:color="auto" w:fill="F9F9F9"/>
        </w:rPr>
        <w:t xml:space="preserve">Getting the reference config files from: </w:t>
      </w:r>
    </w:p>
    <w:p w14:paraId="4E2C2011" w14:textId="0217EC3E" w:rsidR="00B9522C" w:rsidRPr="00AD3F40" w:rsidRDefault="00D26BCF" w:rsidP="00085631">
      <w:pPr>
        <w:rPr>
          <w:strike/>
        </w:rPr>
      </w:pPr>
      <w:hyperlink r:id="rId47" w:history="1">
        <w:r w:rsidR="00B9522C" w:rsidRPr="00AD3F40">
          <w:rPr>
            <w:rStyle w:val="Hyperlink"/>
            <w:strike/>
          </w:rPr>
          <w:t>https://github.com/3d-printing-canada/Ender-3-BL-Touch-Installation/tree/master/Marlin%202.0%20-%20Ender%203%20BL%20Touch/config/examples/Creality/Ender-3</w:t>
        </w:r>
      </w:hyperlink>
    </w:p>
    <w:p w14:paraId="2F125F0C" w14:textId="62A4E4B7" w:rsidR="00B9522C" w:rsidRPr="00AD3F40" w:rsidRDefault="008C5E2E" w:rsidP="00085631">
      <w:pPr>
        <w:rPr>
          <w:strike/>
        </w:rPr>
      </w:pPr>
      <w:r w:rsidRPr="00AD3F40">
        <w:rPr>
          <w:strike/>
        </w:rPr>
        <w:t xml:space="preserve">Compare them to SKR config files and determine changes required to enable </w:t>
      </w:r>
      <w:proofErr w:type="spellStart"/>
      <w:r w:rsidRPr="00AD3F40">
        <w:rPr>
          <w:strike/>
        </w:rPr>
        <w:t>BLTouch</w:t>
      </w:r>
      <w:proofErr w:type="spellEnd"/>
    </w:p>
    <w:p w14:paraId="3114722B" w14:textId="33AD40DF" w:rsidR="006C00D9" w:rsidRPr="00AD3F40" w:rsidRDefault="0081616B" w:rsidP="00085631">
      <w:pPr>
        <w:rPr>
          <w:strike/>
        </w:rPr>
      </w:pPr>
      <w:r w:rsidRPr="00AD3F40">
        <w:rPr>
          <w:strike/>
        </w:rPr>
        <w:t>Changes to config files described here:</w:t>
      </w:r>
    </w:p>
    <w:p w14:paraId="189E6E9A" w14:textId="697E8C57" w:rsidR="0081616B" w:rsidRPr="00AD3F40" w:rsidRDefault="00D26BCF" w:rsidP="00085631">
      <w:pPr>
        <w:rPr>
          <w:strike/>
        </w:rPr>
      </w:pPr>
      <w:hyperlink r:id="rId48" w:history="1">
        <w:r w:rsidR="0081616B" w:rsidRPr="00AD3F40">
          <w:rPr>
            <w:rStyle w:val="Hyperlink"/>
            <w:strike/>
          </w:rPr>
          <w:t>https://3dwork.io/en/configure-bltouch-in-marlin/</w:t>
        </w:r>
      </w:hyperlink>
    </w:p>
    <w:p w14:paraId="39356B9D" w14:textId="77777777" w:rsidR="0081616B" w:rsidRPr="00BE6C64" w:rsidRDefault="0081616B" w:rsidP="00085631"/>
    <w:p w14:paraId="3FB1D558" w14:textId="77777777" w:rsidR="00B05D5C" w:rsidRPr="00BE6C64" w:rsidRDefault="00B05D5C" w:rsidP="00085631"/>
    <w:p w14:paraId="1C168406" w14:textId="0418C347" w:rsidR="00E0511A" w:rsidRDefault="00E0511A" w:rsidP="001D7EA5">
      <w:pPr>
        <w:pStyle w:val="Heading2"/>
      </w:pPr>
      <w:r>
        <w:t xml:space="preserve">Phase 3: Configure the firmware for the </w:t>
      </w:r>
      <w:proofErr w:type="spellStart"/>
      <w:r>
        <w:t>Bigtreetech</w:t>
      </w:r>
      <w:proofErr w:type="spellEnd"/>
      <w:r>
        <w:t xml:space="preserve"> Smart filament sensor, recompile and test on the Ender3</w:t>
      </w:r>
    </w:p>
    <w:p w14:paraId="17755A19" w14:textId="77777777" w:rsidR="00F44909" w:rsidRDefault="00FA7AE8" w:rsidP="005367D1">
      <w:r>
        <w:t xml:space="preserve">Instructions at: </w:t>
      </w:r>
    </w:p>
    <w:p w14:paraId="45082966" w14:textId="0E382571" w:rsidR="001D7EA5" w:rsidRDefault="00D26BCF" w:rsidP="005367D1">
      <w:hyperlink r:id="rId49" w:history="1">
        <w:r w:rsidR="0008103E" w:rsidRPr="00C84933">
          <w:rPr>
            <w:rStyle w:val="Hyperlink"/>
          </w:rPr>
          <w:t>https://github.com/bigtreetech/smart-filament-detection-module/tree/master/manual</w:t>
        </w:r>
      </w:hyperlink>
    </w:p>
    <w:p w14:paraId="310CA8E3" w14:textId="080C0047" w:rsidR="005367D1" w:rsidRDefault="00063F34" w:rsidP="005367D1">
      <w:r>
        <w:t xml:space="preserve">In manual: </w:t>
      </w:r>
      <w:hyperlink r:id="rId50" w:tooltip="smart filament sensor module manual191205.pdf" w:history="1">
        <w:r w:rsidR="009D1F17">
          <w:rPr>
            <w:rStyle w:val="Hyperlink"/>
            <w:rFonts w:ascii="Segoe UI" w:hAnsi="Segoe UI" w:cs="Segoe UI"/>
            <w:shd w:val="clear" w:color="auto" w:fill="F6F8FA"/>
          </w:rPr>
          <w:t>smart filament sensor module manual191205.pdf</w:t>
        </w:r>
      </w:hyperlink>
    </w:p>
    <w:p w14:paraId="50F00F2E" w14:textId="1E2BBB04" w:rsidR="009D1F17" w:rsidRDefault="009D1F17" w:rsidP="005367D1">
      <w:pPr>
        <w:rPr>
          <w:lang w:val="en-CA"/>
        </w:rPr>
      </w:pPr>
    </w:p>
    <w:p w14:paraId="0EB25508" w14:textId="60F2CDDF" w:rsidR="00221E3F" w:rsidRDefault="00221E3F" w:rsidP="005367D1">
      <w:pPr>
        <w:rPr>
          <w:lang w:val="en-CA"/>
        </w:rPr>
      </w:pPr>
      <w:r>
        <w:rPr>
          <w:lang w:val="en-CA"/>
        </w:rPr>
        <w:t xml:space="preserve">When the bed and extruder are heated and the printer is about to </w:t>
      </w:r>
      <w:r w:rsidR="00775CA0">
        <w:rPr>
          <w:lang w:val="en-CA"/>
        </w:rPr>
        <w:t xml:space="preserve">start Homing, it starts making a whining sound (motor changing speed or something) and </w:t>
      </w:r>
      <w:r w:rsidR="00841743">
        <w:rPr>
          <w:lang w:val="en-CA"/>
        </w:rPr>
        <w:t>reboots.</w:t>
      </w:r>
    </w:p>
    <w:p w14:paraId="37E237E5" w14:textId="42C69E3E" w:rsidR="00B9239F" w:rsidRDefault="00B9239F" w:rsidP="005367D1">
      <w:pPr>
        <w:rPr>
          <w:lang w:val="en-CA"/>
        </w:rPr>
      </w:pPr>
    </w:p>
    <w:p w14:paraId="58B17A1A" w14:textId="2CBCCE36" w:rsidR="00DC112B" w:rsidRDefault="00DC112B" w:rsidP="005367D1">
      <w:pPr>
        <w:rPr>
          <w:lang w:val="en-CA"/>
        </w:rPr>
      </w:pPr>
      <w:r>
        <w:rPr>
          <w:lang w:val="en-CA"/>
        </w:rPr>
        <w:t xml:space="preserve">Changes from previous config of the </w:t>
      </w:r>
      <w:proofErr w:type="spellStart"/>
      <w:r>
        <w:rPr>
          <w:lang w:val="en-CA"/>
        </w:rPr>
        <w:t>BLTouch</w:t>
      </w:r>
      <w:proofErr w:type="spellEnd"/>
      <w:r>
        <w:rPr>
          <w:lang w:val="en-CA"/>
        </w:rPr>
        <w:t xml:space="preserve"> are as follows</w:t>
      </w:r>
      <w:r w:rsidR="002138F8">
        <w:rPr>
          <w:lang w:val="en-CA"/>
        </w:rPr>
        <w:t xml:space="preserve"> however the system is rebooting when Auto-Home is called. </w:t>
      </w:r>
    </w:p>
    <w:p w14:paraId="41ACD533" w14:textId="0C4EF1B1" w:rsidR="0011262A" w:rsidRDefault="0011262A" w:rsidP="005367D1">
      <w:pPr>
        <w:rPr>
          <w:lang w:val="en-CA"/>
        </w:rPr>
      </w:pPr>
      <w:r>
        <w:rPr>
          <w:lang w:val="en-CA"/>
        </w:rPr>
        <w:t xml:space="preserve">Uncomment: </w:t>
      </w:r>
    </w:p>
    <w:p w14:paraId="7E0C8F31" w14:textId="77777777" w:rsidR="00AE3262" w:rsidRDefault="00AE3262" w:rsidP="005367D1">
      <w:pPr>
        <w:rPr>
          <w:lang w:val="en-CA"/>
        </w:rPr>
      </w:pPr>
      <w:r>
        <w:rPr>
          <w:lang w:val="en-CA"/>
        </w:rPr>
        <w:t xml:space="preserve">Uncomment: </w:t>
      </w:r>
    </w:p>
    <w:p w14:paraId="42DE575E" w14:textId="77777777" w:rsidR="00AE3262" w:rsidRDefault="00AE3262" w:rsidP="005367D1">
      <w:pPr>
        <w:rPr>
          <w:lang w:val="en-CA"/>
        </w:rPr>
      </w:pPr>
    </w:p>
    <w:p w14:paraId="4B9AD4F0" w14:textId="77777777" w:rsidR="00AE3262" w:rsidRDefault="00AE3262" w:rsidP="005367D1">
      <w:pPr>
        <w:rPr>
          <w:lang w:val="en-CA"/>
        </w:rPr>
      </w:pPr>
    </w:p>
    <w:p w14:paraId="7B56E3EB" w14:textId="43F51492" w:rsidR="0011262A" w:rsidRPr="0011262A" w:rsidRDefault="0011262A" w:rsidP="0011262A">
      <w:pPr>
        <w:pStyle w:val="ListParagraph"/>
        <w:numPr>
          <w:ilvl w:val="0"/>
          <w:numId w:val="19"/>
        </w:numPr>
        <w:rPr>
          <w:lang w:val="en-CA"/>
        </w:rPr>
      </w:pPr>
      <w:r>
        <w:rPr>
          <w:rFonts w:ascii="Lucida Console" w:hAnsi="Lucida Console" w:cs="Lucida Console"/>
          <w:sz w:val="18"/>
          <w:szCs w:val="18"/>
          <w:shd w:val="clear" w:color="auto" w:fill="F6F6F6"/>
        </w:rPr>
        <w:t>#define FILAMENT_RUNOUT_SENSOR</w:t>
      </w:r>
    </w:p>
    <w:p w14:paraId="2C22F01E" w14:textId="7C03A9C8" w:rsidR="0011262A" w:rsidRPr="00FB7694" w:rsidRDefault="0011262A" w:rsidP="0011262A">
      <w:pPr>
        <w:pStyle w:val="ListParagraph"/>
        <w:numPr>
          <w:ilvl w:val="0"/>
          <w:numId w:val="19"/>
        </w:numPr>
        <w:rPr>
          <w:lang w:val="en-CA"/>
        </w:rPr>
      </w:pPr>
      <w:r>
        <w:rPr>
          <w:rFonts w:ascii="Lucida Console" w:hAnsi="Lucida Console" w:cs="Lucida Console"/>
          <w:sz w:val="18"/>
          <w:szCs w:val="18"/>
          <w:shd w:val="clear" w:color="auto" w:fill="F6F6F6"/>
        </w:rPr>
        <w:t>#define FILAMENT_RUNOUT_DISTANCE_MM</w:t>
      </w:r>
      <w:r w:rsidR="00FB7694">
        <w:rPr>
          <w:rFonts w:ascii="Lucida Console" w:hAnsi="Lucida Console" w:cs="Lucida Console"/>
          <w:sz w:val="18"/>
          <w:szCs w:val="18"/>
          <w:shd w:val="clear" w:color="auto" w:fill="F6F6F6"/>
        </w:rPr>
        <w:t xml:space="preserve"> </w:t>
      </w:r>
    </w:p>
    <w:p w14:paraId="33954B81" w14:textId="52FDDBF9" w:rsidR="00FB7694" w:rsidRPr="0011262A" w:rsidRDefault="00434E33" w:rsidP="0011262A">
      <w:pPr>
        <w:pStyle w:val="ListParagraph"/>
        <w:numPr>
          <w:ilvl w:val="0"/>
          <w:numId w:val="19"/>
        </w:numPr>
        <w:rPr>
          <w:lang w:val="en-CA"/>
        </w:rPr>
      </w:pPr>
      <w:r>
        <w:rPr>
          <w:rFonts w:ascii="Lucida Console" w:hAnsi="Lucida Console" w:cs="Lucida Console"/>
          <w:sz w:val="18"/>
          <w:szCs w:val="18"/>
          <w:shd w:val="clear" w:color="auto" w:fill="F6F6F6"/>
        </w:rPr>
        <w:t>#define FILAMENT_MOTION_SENSOR</w:t>
      </w:r>
    </w:p>
    <w:p w14:paraId="48F11AEE" w14:textId="62EAE952" w:rsidR="009102A7" w:rsidRDefault="009102A7" w:rsidP="005367D1">
      <w:pPr>
        <w:rPr>
          <w:lang w:val="en-CA"/>
        </w:rPr>
      </w:pPr>
      <w:r w:rsidRPr="009102A7">
        <w:rPr>
          <w:lang w:val="en-CA"/>
        </w:rPr>
        <w:drawing>
          <wp:inline distT="0" distB="0" distL="0" distR="0" wp14:anchorId="6905CC99" wp14:editId="0DB277B3">
            <wp:extent cx="5943600" cy="1223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8DA7" w14:textId="6FBAD880" w:rsidR="00DC112B" w:rsidRPr="00B50046" w:rsidRDefault="00DC112B" w:rsidP="005367D1">
      <w:pPr>
        <w:rPr>
          <w:lang w:val="en-CA"/>
        </w:rPr>
      </w:pPr>
      <w:r w:rsidRPr="00DC112B">
        <w:rPr>
          <w:lang w:val="en-CA"/>
        </w:rPr>
        <w:drawing>
          <wp:inline distT="0" distB="0" distL="0" distR="0" wp14:anchorId="6E109EC2" wp14:editId="727860A1">
            <wp:extent cx="5943600" cy="55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12B" w:rsidRPr="00B50046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DFC643" w14:textId="77777777" w:rsidR="00D26BCF" w:rsidRDefault="00D26BCF">
      <w:pPr>
        <w:spacing w:after="0" w:line="240" w:lineRule="auto"/>
      </w:pPr>
      <w:r>
        <w:separator/>
      </w:r>
    </w:p>
  </w:endnote>
  <w:endnote w:type="continuationSeparator" w:id="0">
    <w:p w14:paraId="25BAEDC3" w14:textId="77777777" w:rsidR="00D26BCF" w:rsidRDefault="00D26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57A914" w14:textId="77777777" w:rsidR="00456751" w:rsidRDefault="00C76C2B">
    <w:pPr>
      <w:jc w:val="right"/>
    </w:pPr>
    <w:r>
      <w:rPr>
        <w:noProof/>
      </w:rPr>
      <w:drawing>
        <wp:inline distT="0" distB="0" distL="0" distR="0" wp14:anchorId="2F243122" wp14:editId="1A7DB77A">
          <wp:extent cx="1708547" cy="323895"/>
          <wp:effectExtent l="0" t="0" r="0" b="0"/>
          <wp:docPr id="29" name="Picture 2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08547" cy="3238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br/>
    </w:r>
    <w:r>
      <w:rPr>
        <w:sz w:val="17"/>
        <w:szCs w:val="17"/>
      </w:rPr>
      <w:t>Create and share your screen captures with Screenpresso (free)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5D143C" w14:textId="77777777" w:rsidR="00D26BCF" w:rsidRDefault="00D26BCF">
      <w:pPr>
        <w:spacing w:after="0" w:line="240" w:lineRule="auto"/>
      </w:pPr>
      <w:r>
        <w:separator/>
      </w:r>
    </w:p>
  </w:footnote>
  <w:footnote w:type="continuationSeparator" w:id="0">
    <w:p w14:paraId="13899CE4" w14:textId="77777777" w:rsidR="00D26BCF" w:rsidRDefault="00D26B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D4CFF"/>
    <w:multiLevelType w:val="hybridMultilevel"/>
    <w:tmpl w:val="0B702562"/>
    <w:lvl w:ilvl="0" w:tplc="887C81AE">
      <w:start w:val="1"/>
      <w:numFmt w:val="decimal"/>
      <w:lvlText w:val="%1"/>
      <w:lvlJc w:val="left"/>
      <w:pPr>
        <w:ind w:left="432" w:hanging="432"/>
      </w:pPr>
    </w:lvl>
    <w:lvl w:ilvl="1" w:tplc="63FE953E">
      <w:start w:val="1"/>
      <w:numFmt w:val="decimal"/>
      <w:lvlText w:val="%1.%2"/>
      <w:lvlJc w:val="left"/>
      <w:pPr>
        <w:ind w:left="576" w:hanging="576"/>
      </w:pPr>
    </w:lvl>
    <w:lvl w:ilvl="2" w:tplc="D3BA36C2">
      <w:start w:val="1"/>
      <w:numFmt w:val="decimal"/>
      <w:lvlText w:val="%1.%2.%3"/>
      <w:lvlJc w:val="left"/>
      <w:pPr>
        <w:ind w:left="720" w:hanging="720"/>
      </w:pPr>
    </w:lvl>
    <w:lvl w:ilvl="3" w:tplc="116CC3D4">
      <w:start w:val="1"/>
      <w:numFmt w:val="decimal"/>
      <w:lvlText w:val="%1.%2.%3.%4"/>
      <w:lvlJc w:val="left"/>
      <w:pPr>
        <w:ind w:left="864" w:hanging="864"/>
      </w:pPr>
    </w:lvl>
    <w:lvl w:ilvl="4" w:tplc="3CD65968">
      <w:start w:val="1"/>
      <w:numFmt w:val="decimal"/>
      <w:lvlText w:val="%1.%2.%3.%4.%5"/>
      <w:lvlJc w:val="left"/>
      <w:pPr>
        <w:ind w:left="1008" w:hanging="1008"/>
      </w:pPr>
    </w:lvl>
    <w:lvl w:ilvl="5" w:tplc="69E885A0">
      <w:start w:val="1"/>
      <w:numFmt w:val="decimal"/>
      <w:lvlText w:val="%1.%2.%3.%4.%5.%6"/>
      <w:lvlJc w:val="left"/>
      <w:pPr>
        <w:ind w:left="1152" w:hanging="1152"/>
      </w:pPr>
    </w:lvl>
    <w:lvl w:ilvl="6" w:tplc="DC184834">
      <w:start w:val="1"/>
      <w:numFmt w:val="decimal"/>
      <w:lvlText w:val="%1.%2.%3.%4.%5.%6.%7"/>
      <w:lvlJc w:val="left"/>
      <w:pPr>
        <w:ind w:left="1296" w:hanging="1296"/>
      </w:pPr>
    </w:lvl>
    <w:lvl w:ilvl="7" w:tplc="6C904A02">
      <w:start w:val="1"/>
      <w:numFmt w:val="decimal"/>
      <w:lvlText w:val="%1.%2.%3.%4.%5.%6.%7.%8"/>
      <w:lvlJc w:val="left"/>
      <w:pPr>
        <w:ind w:left="1440" w:hanging="1440"/>
      </w:pPr>
    </w:lvl>
    <w:lvl w:ilvl="8" w:tplc="AE60308C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9286334"/>
    <w:multiLevelType w:val="hybridMultilevel"/>
    <w:tmpl w:val="8A0083D4"/>
    <w:lvl w:ilvl="0" w:tplc="22346F5C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C2DC6"/>
    <w:multiLevelType w:val="hybridMultilevel"/>
    <w:tmpl w:val="83168A02"/>
    <w:lvl w:ilvl="0" w:tplc="0A2C7B6C">
      <w:start w:val="1"/>
      <w:numFmt w:val="decimal"/>
      <w:lvlText w:val="%1"/>
      <w:lvlJc w:val="left"/>
      <w:pPr>
        <w:ind w:left="432" w:hanging="432"/>
      </w:pPr>
    </w:lvl>
    <w:lvl w:ilvl="1" w:tplc="3A6EFAA6">
      <w:start w:val="1"/>
      <w:numFmt w:val="decimal"/>
      <w:lvlText w:val="%1.%2"/>
      <w:lvlJc w:val="left"/>
      <w:pPr>
        <w:ind w:left="576" w:hanging="576"/>
      </w:pPr>
    </w:lvl>
    <w:lvl w:ilvl="2" w:tplc="7C984C72">
      <w:start w:val="1"/>
      <w:numFmt w:val="decimal"/>
      <w:lvlText w:val="%1.%2.%3"/>
      <w:lvlJc w:val="left"/>
      <w:pPr>
        <w:ind w:left="720" w:hanging="720"/>
      </w:pPr>
    </w:lvl>
    <w:lvl w:ilvl="3" w:tplc="1B388BD0">
      <w:start w:val="1"/>
      <w:numFmt w:val="decimal"/>
      <w:lvlText w:val="%1.%2.%3.%4"/>
      <w:lvlJc w:val="left"/>
      <w:pPr>
        <w:ind w:left="864" w:hanging="864"/>
      </w:pPr>
    </w:lvl>
    <w:lvl w:ilvl="4" w:tplc="0CFC791E">
      <w:start w:val="1"/>
      <w:numFmt w:val="decimal"/>
      <w:lvlText w:val="%1.%2.%3.%4.%5"/>
      <w:lvlJc w:val="left"/>
      <w:pPr>
        <w:ind w:left="1008" w:hanging="1008"/>
      </w:pPr>
    </w:lvl>
    <w:lvl w:ilvl="5" w:tplc="12FCA8A8">
      <w:start w:val="1"/>
      <w:numFmt w:val="decimal"/>
      <w:lvlText w:val="%1.%2.%3.%4.%5.%6"/>
      <w:lvlJc w:val="left"/>
      <w:pPr>
        <w:ind w:left="1152" w:hanging="1152"/>
      </w:pPr>
    </w:lvl>
    <w:lvl w:ilvl="6" w:tplc="A32683A0">
      <w:start w:val="1"/>
      <w:numFmt w:val="decimal"/>
      <w:lvlText w:val="%1.%2.%3.%4.%5.%6.%7"/>
      <w:lvlJc w:val="left"/>
      <w:pPr>
        <w:ind w:left="1296" w:hanging="1296"/>
      </w:pPr>
    </w:lvl>
    <w:lvl w:ilvl="7" w:tplc="F4261794">
      <w:start w:val="1"/>
      <w:numFmt w:val="decimal"/>
      <w:lvlText w:val="%1.%2.%3.%4.%5.%6.%7.%8"/>
      <w:lvlJc w:val="left"/>
      <w:pPr>
        <w:ind w:left="1440" w:hanging="1440"/>
      </w:pPr>
    </w:lvl>
    <w:lvl w:ilvl="8" w:tplc="DB76CA5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3C6F79"/>
    <w:multiLevelType w:val="hybridMultilevel"/>
    <w:tmpl w:val="9C6AFE68"/>
    <w:lvl w:ilvl="0" w:tplc="A4C6BAB2">
      <w:start w:val="1"/>
      <w:numFmt w:val="decimal"/>
      <w:lvlText w:val="%1"/>
      <w:lvlJc w:val="left"/>
      <w:pPr>
        <w:ind w:left="432" w:hanging="432"/>
      </w:pPr>
    </w:lvl>
    <w:lvl w:ilvl="1" w:tplc="C3C4BDD6">
      <w:start w:val="1"/>
      <w:numFmt w:val="decimal"/>
      <w:lvlText w:val="%1.%2"/>
      <w:lvlJc w:val="left"/>
      <w:pPr>
        <w:ind w:left="576" w:hanging="576"/>
      </w:pPr>
    </w:lvl>
    <w:lvl w:ilvl="2" w:tplc="483A54FA">
      <w:start w:val="1"/>
      <w:numFmt w:val="decimal"/>
      <w:lvlText w:val="%1.%2.%3"/>
      <w:lvlJc w:val="left"/>
      <w:pPr>
        <w:ind w:left="720" w:hanging="720"/>
      </w:pPr>
    </w:lvl>
    <w:lvl w:ilvl="3" w:tplc="89E6D9B0">
      <w:start w:val="1"/>
      <w:numFmt w:val="decimal"/>
      <w:lvlText w:val="%1.%2.%3.%4"/>
      <w:lvlJc w:val="left"/>
      <w:pPr>
        <w:ind w:left="864" w:hanging="864"/>
      </w:pPr>
    </w:lvl>
    <w:lvl w:ilvl="4" w:tplc="BC4EADD4">
      <w:start w:val="1"/>
      <w:numFmt w:val="decimal"/>
      <w:lvlText w:val="%1.%2.%3.%4.%5"/>
      <w:lvlJc w:val="left"/>
      <w:pPr>
        <w:ind w:left="1008" w:hanging="1008"/>
      </w:pPr>
    </w:lvl>
    <w:lvl w:ilvl="5" w:tplc="19D69094">
      <w:start w:val="1"/>
      <w:numFmt w:val="decimal"/>
      <w:lvlText w:val="%1.%2.%3.%4.%5.%6"/>
      <w:lvlJc w:val="left"/>
      <w:pPr>
        <w:ind w:left="1152" w:hanging="1152"/>
      </w:pPr>
    </w:lvl>
    <w:lvl w:ilvl="6" w:tplc="16F88BA6">
      <w:start w:val="1"/>
      <w:numFmt w:val="decimal"/>
      <w:lvlText w:val="%1.%2.%3.%4.%5.%6.%7"/>
      <w:lvlJc w:val="left"/>
      <w:pPr>
        <w:ind w:left="1296" w:hanging="1296"/>
      </w:pPr>
    </w:lvl>
    <w:lvl w:ilvl="7" w:tplc="CC3C9F94">
      <w:start w:val="1"/>
      <w:numFmt w:val="decimal"/>
      <w:lvlText w:val="%1.%2.%3.%4.%5.%6.%7.%8"/>
      <w:lvlJc w:val="left"/>
      <w:pPr>
        <w:ind w:left="1440" w:hanging="1440"/>
      </w:pPr>
    </w:lvl>
    <w:lvl w:ilvl="8" w:tplc="6CB2612E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F867CCB"/>
    <w:multiLevelType w:val="hybridMultilevel"/>
    <w:tmpl w:val="FA8EA0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260A6"/>
    <w:multiLevelType w:val="hybridMultilevel"/>
    <w:tmpl w:val="2D269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435C95"/>
    <w:multiLevelType w:val="hybridMultilevel"/>
    <w:tmpl w:val="0EECB5D8"/>
    <w:lvl w:ilvl="0" w:tplc="B260932A">
      <w:start w:val="1"/>
      <w:numFmt w:val="decimal"/>
      <w:lvlText w:val="%1"/>
      <w:lvlJc w:val="left"/>
      <w:pPr>
        <w:ind w:left="432" w:hanging="432"/>
      </w:pPr>
    </w:lvl>
    <w:lvl w:ilvl="1" w:tplc="453A4766">
      <w:start w:val="1"/>
      <w:numFmt w:val="decimal"/>
      <w:lvlText w:val="%1.%2"/>
      <w:lvlJc w:val="left"/>
      <w:pPr>
        <w:ind w:left="576" w:hanging="576"/>
      </w:pPr>
    </w:lvl>
    <w:lvl w:ilvl="2" w:tplc="A43C1F94">
      <w:start w:val="1"/>
      <w:numFmt w:val="decimal"/>
      <w:lvlText w:val="%1.%2.%3"/>
      <w:lvlJc w:val="left"/>
      <w:pPr>
        <w:ind w:left="720" w:hanging="720"/>
      </w:pPr>
    </w:lvl>
    <w:lvl w:ilvl="3" w:tplc="ED022708">
      <w:start w:val="1"/>
      <w:numFmt w:val="decimal"/>
      <w:lvlText w:val="%1.%2.%3.%4"/>
      <w:lvlJc w:val="left"/>
      <w:pPr>
        <w:ind w:left="864" w:hanging="864"/>
      </w:pPr>
    </w:lvl>
    <w:lvl w:ilvl="4" w:tplc="A6D6D1A8">
      <w:start w:val="1"/>
      <w:numFmt w:val="decimal"/>
      <w:lvlText w:val="%1.%2.%3.%4.%5"/>
      <w:lvlJc w:val="left"/>
      <w:pPr>
        <w:ind w:left="1008" w:hanging="1008"/>
      </w:pPr>
    </w:lvl>
    <w:lvl w:ilvl="5" w:tplc="A5F09810">
      <w:start w:val="1"/>
      <w:numFmt w:val="decimal"/>
      <w:lvlText w:val="%1.%2.%3.%4.%5.%6"/>
      <w:lvlJc w:val="left"/>
      <w:pPr>
        <w:ind w:left="1152" w:hanging="1152"/>
      </w:pPr>
    </w:lvl>
    <w:lvl w:ilvl="6" w:tplc="4848642E">
      <w:start w:val="1"/>
      <w:numFmt w:val="decimal"/>
      <w:lvlText w:val="%1.%2.%3.%4.%5.%6.%7"/>
      <w:lvlJc w:val="left"/>
      <w:pPr>
        <w:ind w:left="1296" w:hanging="1296"/>
      </w:pPr>
    </w:lvl>
    <w:lvl w:ilvl="7" w:tplc="9A203730">
      <w:start w:val="1"/>
      <w:numFmt w:val="decimal"/>
      <w:lvlText w:val="%1.%2.%3.%4.%5.%6.%7.%8"/>
      <w:lvlJc w:val="left"/>
      <w:pPr>
        <w:ind w:left="1440" w:hanging="1440"/>
      </w:pPr>
    </w:lvl>
    <w:lvl w:ilvl="8" w:tplc="A9AA81A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0475A64"/>
    <w:multiLevelType w:val="hybridMultilevel"/>
    <w:tmpl w:val="BF083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FB5995"/>
    <w:multiLevelType w:val="hybridMultilevel"/>
    <w:tmpl w:val="F70AE5E0"/>
    <w:lvl w:ilvl="0" w:tplc="3F981538">
      <w:start w:val="1"/>
      <w:numFmt w:val="decimal"/>
      <w:lvlText w:val="%1"/>
      <w:lvlJc w:val="left"/>
      <w:pPr>
        <w:ind w:left="432" w:hanging="432"/>
      </w:pPr>
    </w:lvl>
    <w:lvl w:ilvl="1" w:tplc="5D085028">
      <w:start w:val="1"/>
      <w:numFmt w:val="decimal"/>
      <w:lvlText w:val="%1.%2"/>
      <w:lvlJc w:val="left"/>
      <w:pPr>
        <w:ind w:left="576" w:hanging="576"/>
      </w:pPr>
    </w:lvl>
    <w:lvl w:ilvl="2" w:tplc="7E9C91E8">
      <w:start w:val="1"/>
      <w:numFmt w:val="decimal"/>
      <w:lvlText w:val="%1.%2.%3"/>
      <w:lvlJc w:val="left"/>
      <w:pPr>
        <w:ind w:left="720" w:hanging="720"/>
      </w:pPr>
    </w:lvl>
    <w:lvl w:ilvl="3" w:tplc="1530271E">
      <w:start w:val="1"/>
      <w:numFmt w:val="decimal"/>
      <w:lvlText w:val="%1.%2.%3.%4"/>
      <w:lvlJc w:val="left"/>
      <w:pPr>
        <w:ind w:left="864" w:hanging="864"/>
      </w:pPr>
    </w:lvl>
    <w:lvl w:ilvl="4" w:tplc="016E4D98">
      <w:start w:val="1"/>
      <w:numFmt w:val="decimal"/>
      <w:lvlText w:val="%1.%2.%3.%4.%5"/>
      <w:lvlJc w:val="left"/>
      <w:pPr>
        <w:ind w:left="1008" w:hanging="1008"/>
      </w:pPr>
    </w:lvl>
    <w:lvl w:ilvl="5" w:tplc="337A3508">
      <w:start w:val="1"/>
      <w:numFmt w:val="decimal"/>
      <w:lvlText w:val="%1.%2.%3.%4.%5.%6"/>
      <w:lvlJc w:val="left"/>
      <w:pPr>
        <w:ind w:left="1152" w:hanging="1152"/>
      </w:pPr>
    </w:lvl>
    <w:lvl w:ilvl="6" w:tplc="C66CA578">
      <w:start w:val="1"/>
      <w:numFmt w:val="decimal"/>
      <w:lvlText w:val="%1.%2.%3.%4.%5.%6.%7"/>
      <w:lvlJc w:val="left"/>
      <w:pPr>
        <w:ind w:left="1296" w:hanging="1296"/>
      </w:pPr>
    </w:lvl>
    <w:lvl w:ilvl="7" w:tplc="7000367A">
      <w:start w:val="1"/>
      <w:numFmt w:val="decimal"/>
      <w:lvlText w:val="%1.%2.%3.%4.%5.%6.%7.%8"/>
      <w:lvlJc w:val="left"/>
      <w:pPr>
        <w:ind w:left="1440" w:hanging="1440"/>
      </w:pPr>
    </w:lvl>
    <w:lvl w:ilvl="8" w:tplc="3F6A118A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BD2323D"/>
    <w:multiLevelType w:val="hybridMultilevel"/>
    <w:tmpl w:val="8D1A84C4"/>
    <w:lvl w:ilvl="0" w:tplc="6404464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A81AB9"/>
    <w:multiLevelType w:val="hybridMultilevel"/>
    <w:tmpl w:val="EC147A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EF6316"/>
    <w:multiLevelType w:val="hybridMultilevel"/>
    <w:tmpl w:val="0E62009C"/>
    <w:lvl w:ilvl="0" w:tplc="B2FCFE06">
      <w:start w:val="1"/>
      <w:numFmt w:val="decimal"/>
      <w:lvlText w:val="%1"/>
      <w:lvlJc w:val="left"/>
      <w:pPr>
        <w:ind w:left="432" w:hanging="432"/>
      </w:pPr>
    </w:lvl>
    <w:lvl w:ilvl="1" w:tplc="C2FE1148">
      <w:start w:val="1"/>
      <w:numFmt w:val="decimal"/>
      <w:lvlText w:val="%1.%2"/>
      <w:lvlJc w:val="left"/>
      <w:pPr>
        <w:ind w:left="576" w:hanging="576"/>
      </w:pPr>
    </w:lvl>
    <w:lvl w:ilvl="2" w:tplc="62BC22F0">
      <w:start w:val="1"/>
      <w:numFmt w:val="decimal"/>
      <w:lvlText w:val="%1.%2.%3"/>
      <w:lvlJc w:val="left"/>
      <w:pPr>
        <w:ind w:left="720" w:hanging="720"/>
      </w:pPr>
    </w:lvl>
    <w:lvl w:ilvl="3" w:tplc="A880A880">
      <w:start w:val="1"/>
      <w:numFmt w:val="decimal"/>
      <w:lvlText w:val="%1.%2.%3.%4"/>
      <w:lvlJc w:val="left"/>
      <w:pPr>
        <w:ind w:left="864" w:hanging="864"/>
      </w:pPr>
    </w:lvl>
    <w:lvl w:ilvl="4" w:tplc="B446547A">
      <w:start w:val="1"/>
      <w:numFmt w:val="decimal"/>
      <w:lvlText w:val="%1.%2.%3.%4.%5"/>
      <w:lvlJc w:val="left"/>
      <w:pPr>
        <w:ind w:left="1008" w:hanging="1008"/>
      </w:pPr>
    </w:lvl>
    <w:lvl w:ilvl="5" w:tplc="2F5C54B0">
      <w:start w:val="1"/>
      <w:numFmt w:val="decimal"/>
      <w:lvlText w:val="%1.%2.%3.%4.%5.%6"/>
      <w:lvlJc w:val="left"/>
      <w:pPr>
        <w:ind w:left="1152" w:hanging="1152"/>
      </w:pPr>
    </w:lvl>
    <w:lvl w:ilvl="6" w:tplc="461ABCBC">
      <w:start w:val="1"/>
      <w:numFmt w:val="decimal"/>
      <w:lvlText w:val="%1.%2.%3.%4.%5.%6.%7"/>
      <w:lvlJc w:val="left"/>
      <w:pPr>
        <w:ind w:left="1296" w:hanging="1296"/>
      </w:pPr>
    </w:lvl>
    <w:lvl w:ilvl="7" w:tplc="F904B4C8">
      <w:start w:val="1"/>
      <w:numFmt w:val="decimal"/>
      <w:lvlText w:val="%1.%2.%3.%4.%5.%6.%7.%8"/>
      <w:lvlJc w:val="left"/>
      <w:pPr>
        <w:ind w:left="1440" w:hanging="1440"/>
      </w:pPr>
    </w:lvl>
    <w:lvl w:ilvl="8" w:tplc="DE16747C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E3F1988"/>
    <w:multiLevelType w:val="hybridMultilevel"/>
    <w:tmpl w:val="546403E0"/>
    <w:lvl w:ilvl="0" w:tplc="E964338A">
      <w:start w:val="1"/>
      <w:numFmt w:val="decimal"/>
      <w:lvlText w:val="%1"/>
      <w:lvlJc w:val="left"/>
      <w:pPr>
        <w:ind w:left="432" w:hanging="432"/>
      </w:pPr>
    </w:lvl>
    <w:lvl w:ilvl="1" w:tplc="BDB8F73E">
      <w:start w:val="1"/>
      <w:numFmt w:val="decimal"/>
      <w:lvlText w:val="%1.%2"/>
      <w:lvlJc w:val="left"/>
      <w:pPr>
        <w:ind w:left="576" w:hanging="576"/>
      </w:pPr>
    </w:lvl>
    <w:lvl w:ilvl="2" w:tplc="B2F639D6">
      <w:start w:val="1"/>
      <w:numFmt w:val="decimal"/>
      <w:lvlText w:val="%1.%2.%3"/>
      <w:lvlJc w:val="left"/>
      <w:pPr>
        <w:ind w:left="720" w:hanging="720"/>
      </w:pPr>
    </w:lvl>
    <w:lvl w:ilvl="3" w:tplc="488EF57C">
      <w:start w:val="1"/>
      <w:numFmt w:val="decimal"/>
      <w:lvlText w:val="%1.%2.%3.%4"/>
      <w:lvlJc w:val="left"/>
      <w:pPr>
        <w:ind w:left="864" w:hanging="864"/>
      </w:pPr>
    </w:lvl>
    <w:lvl w:ilvl="4" w:tplc="1E668766">
      <w:start w:val="1"/>
      <w:numFmt w:val="decimal"/>
      <w:lvlText w:val="%1.%2.%3.%4.%5"/>
      <w:lvlJc w:val="left"/>
      <w:pPr>
        <w:ind w:left="1008" w:hanging="1008"/>
      </w:pPr>
    </w:lvl>
    <w:lvl w:ilvl="5" w:tplc="E566FE9E">
      <w:start w:val="1"/>
      <w:numFmt w:val="decimal"/>
      <w:lvlText w:val="%1.%2.%3.%4.%5.%6"/>
      <w:lvlJc w:val="left"/>
      <w:pPr>
        <w:ind w:left="1152" w:hanging="1152"/>
      </w:pPr>
    </w:lvl>
    <w:lvl w:ilvl="6" w:tplc="7BDAD0B4">
      <w:start w:val="1"/>
      <w:numFmt w:val="decimal"/>
      <w:lvlText w:val="%1.%2.%3.%4.%5.%6.%7"/>
      <w:lvlJc w:val="left"/>
      <w:pPr>
        <w:ind w:left="1296" w:hanging="1296"/>
      </w:pPr>
    </w:lvl>
    <w:lvl w:ilvl="7" w:tplc="1B5E503C">
      <w:start w:val="1"/>
      <w:numFmt w:val="decimal"/>
      <w:lvlText w:val="%1.%2.%3.%4.%5.%6.%7.%8"/>
      <w:lvlJc w:val="left"/>
      <w:pPr>
        <w:ind w:left="1440" w:hanging="1440"/>
      </w:pPr>
    </w:lvl>
    <w:lvl w:ilvl="8" w:tplc="713C8562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4173C51"/>
    <w:multiLevelType w:val="hybridMultilevel"/>
    <w:tmpl w:val="612AEB9A"/>
    <w:lvl w:ilvl="0" w:tplc="39B660C2">
      <w:start w:val="1"/>
      <w:numFmt w:val="decimal"/>
      <w:lvlText w:val="%1"/>
      <w:lvlJc w:val="left"/>
      <w:pPr>
        <w:ind w:left="432" w:hanging="432"/>
      </w:pPr>
    </w:lvl>
    <w:lvl w:ilvl="1" w:tplc="4850B88E">
      <w:start w:val="1"/>
      <w:numFmt w:val="decimal"/>
      <w:lvlText w:val="%1.%2"/>
      <w:lvlJc w:val="left"/>
      <w:pPr>
        <w:ind w:left="576" w:hanging="576"/>
      </w:pPr>
    </w:lvl>
    <w:lvl w:ilvl="2" w:tplc="AD726502">
      <w:start w:val="1"/>
      <w:numFmt w:val="decimal"/>
      <w:lvlText w:val="%1.%2.%3"/>
      <w:lvlJc w:val="left"/>
      <w:pPr>
        <w:ind w:left="720" w:hanging="720"/>
      </w:pPr>
    </w:lvl>
    <w:lvl w:ilvl="3" w:tplc="54F0133A">
      <w:start w:val="1"/>
      <w:numFmt w:val="decimal"/>
      <w:lvlText w:val="%1.%2.%3.%4"/>
      <w:lvlJc w:val="left"/>
      <w:pPr>
        <w:ind w:left="864" w:hanging="864"/>
      </w:pPr>
    </w:lvl>
    <w:lvl w:ilvl="4" w:tplc="08FAB86A">
      <w:start w:val="1"/>
      <w:numFmt w:val="decimal"/>
      <w:lvlText w:val="%1.%2.%3.%4.%5"/>
      <w:lvlJc w:val="left"/>
      <w:pPr>
        <w:ind w:left="1008" w:hanging="1008"/>
      </w:pPr>
    </w:lvl>
    <w:lvl w:ilvl="5" w:tplc="46BCF51E">
      <w:start w:val="1"/>
      <w:numFmt w:val="decimal"/>
      <w:lvlText w:val="%1.%2.%3.%4.%5.%6"/>
      <w:lvlJc w:val="left"/>
      <w:pPr>
        <w:ind w:left="1152" w:hanging="1152"/>
      </w:pPr>
    </w:lvl>
    <w:lvl w:ilvl="6" w:tplc="05BE9E1E">
      <w:start w:val="1"/>
      <w:numFmt w:val="decimal"/>
      <w:lvlText w:val="%1.%2.%3.%4.%5.%6.%7"/>
      <w:lvlJc w:val="left"/>
      <w:pPr>
        <w:ind w:left="1296" w:hanging="1296"/>
      </w:pPr>
    </w:lvl>
    <w:lvl w:ilvl="7" w:tplc="6DC486E8">
      <w:start w:val="1"/>
      <w:numFmt w:val="decimal"/>
      <w:lvlText w:val="%1.%2.%3.%4.%5.%6.%7.%8"/>
      <w:lvlJc w:val="left"/>
      <w:pPr>
        <w:ind w:left="1440" w:hanging="1440"/>
      </w:pPr>
    </w:lvl>
    <w:lvl w:ilvl="8" w:tplc="D97E2FA2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B545CDD"/>
    <w:multiLevelType w:val="hybridMultilevel"/>
    <w:tmpl w:val="AB3E0F46"/>
    <w:lvl w:ilvl="0" w:tplc="3F529AFA">
      <w:start w:val="1"/>
      <w:numFmt w:val="decimal"/>
      <w:lvlText w:val="%1"/>
      <w:lvlJc w:val="left"/>
      <w:pPr>
        <w:ind w:left="432" w:hanging="432"/>
      </w:pPr>
    </w:lvl>
    <w:lvl w:ilvl="1" w:tplc="D9D668F4">
      <w:start w:val="1"/>
      <w:numFmt w:val="decimal"/>
      <w:lvlText w:val="%1.%2"/>
      <w:lvlJc w:val="left"/>
      <w:pPr>
        <w:ind w:left="576" w:hanging="576"/>
      </w:pPr>
    </w:lvl>
    <w:lvl w:ilvl="2" w:tplc="D5501AB8">
      <w:start w:val="1"/>
      <w:numFmt w:val="decimal"/>
      <w:lvlText w:val="%1.%2.%3"/>
      <w:lvlJc w:val="left"/>
      <w:pPr>
        <w:ind w:left="720" w:hanging="720"/>
      </w:pPr>
    </w:lvl>
    <w:lvl w:ilvl="3" w:tplc="4802DAE6">
      <w:start w:val="1"/>
      <w:numFmt w:val="decimal"/>
      <w:lvlText w:val="%1.%2.%3.%4"/>
      <w:lvlJc w:val="left"/>
      <w:pPr>
        <w:ind w:left="864" w:hanging="864"/>
      </w:pPr>
    </w:lvl>
    <w:lvl w:ilvl="4" w:tplc="26062BEC">
      <w:start w:val="1"/>
      <w:numFmt w:val="decimal"/>
      <w:lvlText w:val="%1.%2.%3.%4.%5"/>
      <w:lvlJc w:val="left"/>
      <w:pPr>
        <w:ind w:left="1008" w:hanging="1008"/>
      </w:pPr>
    </w:lvl>
    <w:lvl w:ilvl="5" w:tplc="86F62D76">
      <w:start w:val="1"/>
      <w:numFmt w:val="decimal"/>
      <w:lvlText w:val="%1.%2.%3.%4.%5.%6"/>
      <w:lvlJc w:val="left"/>
      <w:pPr>
        <w:ind w:left="1152" w:hanging="1152"/>
      </w:pPr>
    </w:lvl>
    <w:lvl w:ilvl="6" w:tplc="7AA46D5C">
      <w:start w:val="1"/>
      <w:numFmt w:val="decimal"/>
      <w:lvlText w:val="%1.%2.%3.%4.%5.%6.%7"/>
      <w:lvlJc w:val="left"/>
      <w:pPr>
        <w:ind w:left="1296" w:hanging="1296"/>
      </w:pPr>
    </w:lvl>
    <w:lvl w:ilvl="7" w:tplc="C44E81C2">
      <w:start w:val="1"/>
      <w:numFmt w:val="decimal"/>
      <w:lvlText w:val="%1.%2.%3.%4.%5.%6.%7.%8"/>
      <w:lvlJc w:val="left"/>
      <w:pPr>
        <w:ind w:left="1440" w:hanging="1440"/>
      </w:pPr>
    </w:lvl>
    <w:lvl w:ilvl="8" w:tplc="93BAAA76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E675AAB"/>
    <w:multiLevelType w:val="hybridMultilevel"/>
    <w:tmpl w:val="4B08E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56465A"/>
    <w:multiLevelType w:val="hybridMultilevel"/>
    <w:tmpl w:val="5A4CA47A"/>
    <w:lvl w:ilvl="0" w:tplc="4C0E0C60">
      <w:start w:val="1"/>
      <w:numFmt w:val="decimal"/>
      <w:lvlText w:val="%1"/>
      <w:lvlJc w:val="left"/>
      <w:pPr>
        <w:ind w:left="432" w:hanging="432"/>
      </w:pPr>
    </w:lvl>
    <w:lvl w:ilvl="1" w:tplc="043A9DA8">
      <w:start w:val="1"/>
      <w:numFmt w:val="decimal"/>
      <w:lvlText w:val="%1.%2"/>
      <w:lvlJc w:val="left"/>
      <w:pPr>
        <w:ind w:left="576" w:hanging="576"/>
      </w:pPr>
    </w:lvl>
    <w:lvl w:ilvl="2" w:tplc="A3B28E32">
      <w:start w:val="1"/>
      <w:numFmt w:val="decimal"/>
      <w:lvlText w:val="%1.%2.%3"/>
      <w:lvlJc w:val="left"/>
      <w:pPr>
        <w:ind w:left="720" w:hanging="720"/>
      </w:pPr>
    </w:lvl>
    <w:lvl w:ilvl="3" w:tplc="AE5CB07E">
      <w:start w:val="1"/>
      <w:numFmt w:val="decimal"/>
      <w:lvlText w:val="%1.%2.%3.%4"/>
      <w:lvlJc w:val="left"/>
      <w:pPr>
        <w:ind w:left="864" w:hanging="864"/>
      </w:pPr>
    </w:lvl>
    <w:lvl w:ilvl="4" w:tplc="42EA708C">
      <w:start w:val="1"/>
      <w:numFmt w:val="decimal"/>
      <w:lvlText w:val="%1.%2.%3.%4.%5"/>
      <w:lvlJc w:val="left"/>
      <w:pPr>
        <w:ind w:left="1008" w:hanging="1008"/>
      </w:pPr>
    </w:lvl>
    <w:lvl w:ilvl="5" w:tplc="468A6BE0">
      <w:start w:val="1"/>
      <w:numFmt w:val="decimal"/>
      <w:lvlText w:val="%1.%2.%3.%4.%5.%6"/>
      <w:lvlJc w:val="left"/>
      <w:pPr>
        <w:ind w:left="1152" w:hanging="1152"/>
      </w:pPr>
    </w:lvl>
    <w:lvl w:ilvl="6" w:tplc="CE5C222A">
      <w:start w:val="1"/>
      <w:numFmt w:val="decimal"/>
      <w:lvlText w:val="%1.%2.%3.%4.%5.%6.%7"/>
      <w:lvlJc w:val="left"/>
      <w:pPr>
        <w:ind w:left="1296" w:hanging="1296"/>
      </w:pPr>
    </w:lvl>
    <w:lvl w:ilvl="7" w:tplc="F2F43C36">
      <w:start w:val="1"/>
      <w:numFmt w:val="decimal"/>
      <w:lvlText w:val="%1.%2.%3.%4.%5.%6.%7.%8"/>
      <w:lvlJc w:val="left"/>
      <w:pPr>
        <w:ind w:left="1440" w:hanging="1440"/>
      </w:pPr>
    </w:lvl>
    <w:lvl w:ilvl="8" w:tplc="34261C7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D966F89"/>
    <w:multiLevelType w:val="hybridMultilevel"/>
    <w:tmpl w:val="2F7AE5FA"/>
    <w:lvl w:ilvl="0" w:tplc="6F3025C4">
      <w:start w:val="1"/>
      <w:numFmt w:val="decimal"/>
      <w:lvlText w:val="%1"/>
      <w:lvlJc w:val="left"/>
      <w:pPr>
        <w:ind w:left="432" w:hanging="432"/>
      </w:pPr>
    </w:lvl>
    <w:lvl w:ilvl="1" w:tplc="134CD018">
      <w:start w:val="1"/>
      <w:numFmt w:val="decimal"/>
      <w:lvlText w:val="%1.%2"/>
      <w:lvlJc w:val="left"/>
      <w:pPr>
        <w:ind w:left="576" w:hanging="576"/>
      </w:pPr>
    </w:lvl>
    <w:lvl w:ilvl="2" w:tplc="B4E0A556">
      <w:start w:val="1"/>
      <w:numFmt w:val="decimal"/>
      <w:lvlText w:val="%1.%2.%3"/>
      <w:lvlJc w:val="left"/>
      <w:pPr>
        <w:ind w:left="720" w:hanging="720"/>
      </w:pPr>
    </w:lvl>
    <w:lvl w:ilvl="3" w:tplc="765E58E2">
      <w:start w:val="1"/>
      <w:numFmt w:val="decimal"/>
      <w:lvlText w:val="%1.%2.%3.%4"/>
      <w:lvlJc w:val="left"/>
      <w:pPr>
        <w:ind w:left="864" w:hanging="864"/>
      </w:pPr>
    </w:lvl>
    <w:lvl w:ilvl="4" w:tplc="272C35B2">
      <w:start w:val="1"/>
      <w:numFmt w:val="decimal"/>
      <w:lvlText w:val="%1.%2.%3.%4.%5"/>
      <w:lvlJc w:val="left"/>
      <w:pPr>
        <w:ind w:left="1008" w:hanging="1008"/>
      </w:pPr>
    </w:lvl>
    <w:lvl w:ilvl="5" w:tplc="6F9ACDC6">
      <w:start w:val="1"/>
      <w:numFmt w:val="decimal"/>
      <w:lvlText w:val="%1.%2.%3.%4.%5.%6"/>
      <w:lvlJc w:val="left"/>
      <w:pPr>
        <w:ind w:left="1152" w:hanging="1152"/>
      </w:pPr>
    </w:lvl>
    <w:lvl w:ilvl="6" w:tplc="A0788C9C">
      <w:start w:val="1"/>
      <w:numFmt w:val="decimal"/>
      <w:lvlText w:val="%1.%2.%3.%4.%5.%6.%7"/>
      <w:lvlJc w:val="left"/>
      <w:pPr>
        <w:ind w:left="1296" w:hanging="1296"/>
      </w:pPr>
    </w:lvl>
    <w:lvl w:ilvl="7" w:tplc="C0B805E4">
      <w:start w:val="1"/>
      <w:numFmt w:val="decimal"/>
      <w:lvlText w:val="%1.%2.%3.%4.%5.%6.%7.%8"/>
      <w:lvlJc w:val="left"/>
      <w:pPr>
        <w:ind w:left="1440" w:hanging="1440"/>
      </w:pPr>
    </w:lvl>
    <w:lvl w:ilvl="8" w:tplc="657824B2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F966196"/>
    <w:multiLevelType w:val="hybridMultilevel"/>
    <w:tmpl w:val="10CE042C"/>
    <w:lvl w:ilvl="0" w:tplc="72EEB2E0">
      <w:start w:val="1"/>
      <w:numFmt w:val="decimal"/>
      <w:lvlText w:val="%1"/>
      <w:lvlJc w:val="left"/>
      <w:pPr>
        <w:ind w:left="432" w:hanging="432"/>
      </w:pPr>
    </w:lvl>
    <w:lvl w:ilvl="1" w:tplc="B230553E">
      <w:start w:val="1"/>
      <w:numFmt w:val="decimal"/>
      <w:lvlText w:val="%1.%2"/>
      <w:lvlJc w:val="left"/>
      <w:pPr>
        <w:ind w:left="576" w:hanging="576"/>
      </w:pPr>
    </w:lvl>
    <w:lvl w:ilvl="2" w:tplc="8B7A592A">
      <w:start w:val="1"/>
      <w:numFmt w:val="decimal"/>
      <w:lvlText w:val="%1.%2.%3"/>
      <w:lvlJc w:val="left"/>
      <w:pPr>
        <w:ind w:left="720" w:hanging="720"/>
      </w:pPr>
    </w:lvl>
    <w:lvl w:ilvl="3" w:tplc="2464592E">
      <w:start w:val="1"/>
      <w:numFmt w:val="decimal"/>
      <w:lvlText w:val="%1.%2.%3.%4"/>
      <w:lvlJc w:val="left"/>
      <w:pPr>
        <w:ind w:left="864" w:hanging="864"/>
      </w:pPr>
    </w:lvl>
    <w:lvl w:ilvl="4" w:tplc="D570CE18">
      <w:start w:val="1"/>
      <w:numFmt w:val="decimal"/>
      <w:lvlText w:val="%1.%2.%3.%4.%5"/>
      <w:lvlJc w:val="left"/>
      <w:pPr>
        <w:ind w:left="1008" w:hanging="1008"/>
      </w:pPr>
    </w:lvl>
    <w:lvl w:ilvl="5" w:tplc="189C9622">
      <w:start w:val="1"/>
      <w:numFmt w:val="decimal"/>
      <w:lvlText w:val="%1.%2.%3.%4.%5.%6"/>
      <w:lvlJc w:val="left"/>
      <w:pPr>
        <w:ind w:left="1152" w:hanging="1152"/>
      </w:pPr>
    </w:lvl>
    <w:lvl w:ilvl="6" w:tplc="11F431BE">
      <w:start w:val="1"/>
      <w:numFmt w:val="decimal"/>
      <w:lvlText w:val="%1.%2.%3.%4.%5.%6.%7"/>
      <w:lvlJc w:val="left"/>
      <w:pPr>
        <w:ind w:left="1296" w:hanging="1296"/>
      </w:pPr>
    </w:lvl>
    <w:lvl w:ilvl="7" w:tplc="99F26A8C">
      <w:start w:val="1"/>
      <w:numFmt w:val="decimal"/>
      <w:lvlText w:val="%1.%2.%3.%4.%5.%6.%7.%8"/>
      <w:lvlJc w:val="left"/>
      <w:pPr>
        <w:ind w:left="1440" w:hanging="1440"/>
      </w:pPr>
    </w:lvl>
    <w:lvl w:ilvl="8" w:tplc="F0B00FEC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7"/>
  </w:num>
  <w:num w:numId="2">
    <w:abstractNumId w:val="2"/>
  </w:num>
  <w:num w:numId="3">
    <w:abstractNumId w:val="0"/>
  </w:num>
  <w:num w:numId="4">
    <w:abstractNumId w:val="16"/>
  </w:num>
  <w:num w:numId="5">
    <w:abstractNumId w:val="11"/>
  </w:num>
  <w:num w:numId="6">
    <w:abstractNumId w:val="6"/>
  </w:num>
  <w:num w:numId="7">
    <w:abstractNumId w:val="12"/>
  </w:num>
  <w:num w:numId="8">
    <w:abstractNumId w:val="8"/>
  </w:num>
  <w:num w:numId="9">
    <w:abstractNumId w:val="3"/>
  </w:num>
  <w:num w:numId="10">
    <w:abstractNumId w:val="13"/>
  </w:num>
  <w:num w:numId="11">
    <w:abstractNumId w:val="14"/>
  </w:num>
  <w:num w:numId="12">
    <w:abstractNumId w:val="18"/>
  </w:num>
  <w:num w:numId="13">
    <w:abstractNumId w:val="15"/>
  </w:num>
  <w:num w:numId="14">
    <w:abstractNumId w:val="7"/>
  </w:num>
  <w:num w:numId="15">
    <w:abstractNumId w:val="9"/>
  </w:num>
  <w:num w:numId="16">
    <w:abstractNumId w:val="4"/>
  </w:num>
  <w:num w:numId="17">
    <w:abstractNumId w:val="10"/>
  </w:num>
  <w:num w:numId="18">
    <w:abstractNumId w:val="1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296"/>
    <w:rsid w:val="00001D8F"/>
    <w:rsid w:val="00011A4A"/>
    <w:rsid w:val="000231D1"/>
    <w:rsid w:val="0002784D"/>
    <w:rsid w:val="00063F34"/>
    <w:rsid w:val="00064C2A"/>
    <w:rsid w:val="0008103E"/>
    <w:rsid w:val="00085631"/>
    <w:rsid w:val="00096CA4"/>
    <w:rsid w:val="000A7143"/>
    <w:rsid w:val="000B1C01"/>
    <w:rsid w:val="000C0047"/>
    <w:rsid w:val="000C46A5"/>
    <w:rsid w:val="000E5293"/>
    <w:rsid w:val="000F7D6D"/>
    <w:rsid w:val="0011262A"/>
    <w:rsid w:val="0016255F"/>
    <w:rsid w:val="00162A88"/>
    <w:rsid w:val="001D7EA5"/>
    <w:rsid w:val="00213081"/>
    <w:rsid w:val="002138F8"/>
    <w:rsid w:val="00221E3F"/>
    <w:rsid w:val="00226D28"/>
    <w:rsid w:val="002330A6"/>
    <w:rsid w:val="002437EE"/>
    <w:rsid w:val="00251721"/>
    <w:rsid w:val="002570D1"/>
    <w:rsid w:val="00284BDA"/>
    <w:rsid w:val="002B4A58"/>
    <w:rsid w:val="002B4BC4"/>
    <w:rsid w:val="002F59AF"/>
    <w:rsid w:val="003352FC"/>
    <w:rsid w:val="003777A6"/>
    <w:rsid w:val="003C130A"/>
    <w:rsid w:val="003D610E"/>
    <w:rsid w:val="003E6DC2"/>
    <w:rsid w:val="00403E3F"/>
    <w:rsid w:val="004127AE"/>
    <w:rsid w:val="004218B8"/>
    <w:rsid w:val="00427D14"/>
    <w:rsid w:val="00434E33"/>
    <w:rsid w:val="004465A3"/>
    <w:rsid w:val="00456751"/>
    <w:rsid w:val="0047153E"/>
    <w:rsid w:val="00495545"/>
    <w:rsid w:val="004B2E26"/>
    <w:rsid w:val="004E72DC"/>
    <w:rsid w:val="005114FF"/>
    <w:rsid w:val="0053026A"/>
    <w:rsid w:val="005367D1"/>
    <w:rsid w:val="00556F85"/>
    <w:rsid w:val="00557545"/>
    <w:rsid w:val="00571805"/>
    <w:rsid w:val="0059597D"/>
    <w:rsid w:val="005D7989"/>
    <w:rsid w:val="005E13AD"/>
    <w:rsid w:val="005E70A4"/>
    <w:rsid w:val="0065617F"/>
    <w:rsid w:val="00685296"/>
    <w:rsid w:val="00694042"/>
    <w:rsid w:val="0069562B"/>
    <w:rsid w:val="0069758A"/>
    <w:rsid w:val="006A168D"/>
    <w:rsid w:val="006B2BD9"/>
    <w:rsid w:val="006B31E0"/>
    <w:rsid w:val="006B3A68"/>
    <w:rsid w:val="006C00D9"/>
    <w:rsid w:val="006C1DCA"/>
    <w:rsid w:val="006D361C"/>
    <w:rsid w:val="006E0F3D"/>
    <w:rsid w:val="00700C3A"/>
    <w:rsid w:val="00707D00"/>
    <w:rsid w:val="00724494"/>
    <w:rsid w:val="00743BE1"/>
    <w:rsid w:val="00775CA0"/>
    <w:rsid w:val="0077636C"/>
    <w:rsid w:val="007A4229"/>
    <w:rsid w:val="007B346E"/>
    <w:rsid w:val="007B5218"/>
    <w:rsid w:val="0081548E"/>
    <w:rsid w:val="0081616B"/>
    <w:rsid w:val="00820432"/>
    <w:rsid w:val="0083093A"/>
    <w:rsid w:val="00833EB1"/>
    <w:rsid w:val="00841743"/>
    <w:rsid w:val="00855371"/>
    <w:rsid w:val="0086491E"/>
    <w:rsid w:val="008770E1"/>
    <w:rsid w:val="008A209B"/>
    <w:rsid w:val="008C4923"/>
    <w:rsid w:val="008C5E2E"/>
    <w:rsid w:val="008D2ECA"/>
    <w:rsid w:val="008E0BAC"/>
    <w:rsid w:val="0090216C"/>
    <w:rsid w:val="00906D0E"/>
    <w:rsid w:val="009102A7"/>
    <w:rsid w:val="00921C5E"/>
    <w:rsid w:val="0092728A"/>
    <w:rsid w:val="00935312"/>
    <w:rsid w:val="009679E3"/>
    <w:rsid w:val="00995D06"/>
    <w:rsid w:val="009A4D59"/>
    <w:rsid w:val="009A53FA"/>
    <w:rsid w:val="009B4168"/>
    <w:rsid w:val="009C3770"/>
    <w:rsid w:val="009D1F17"/>
    <w:rsid w:val="009D2CA2"/>
    <w:rsid w:val="00A06B32"/>
    <w:rsid w:val="00A33E75"/>
    <w:rsid w:val="00A45EE7"/>
    <w:rsid w:val="00A50D60"/>
    <w:rsid w:val="00A55C76"/>
    <w:rsid w:val="00A81282"/>
    <w:rsid w:val="00AB11BE"/>
    <w:rsid w:val="00AD3F40"/>
    <w:rsid w:val="00AE3262"/>
    <w:rsid w:val="00AE709E"/>
    <w:rsid w:val="00AF2D79"/>
    <w:rsid w:val="00B05D5C"/>
    <w:rsid w:val="00B32DA9"/>
    <w:rsid w:val="00B42CE6"/>
    <w:rsid w:val="00B50046"/>
    <w:rsid w:val="00B9239F"/>
    <w:rsid w:val="00B9522C"/>
    <w:rsid w:val="00BA5B19"/>
    <w:rsid w:val="00BC2595"/>
    <w:rsid w:val="00BE6256"/>
    <w:rsid w:val="00BE6C64"/>
    <w:rsid w:val="00C0156D"/>
    <w:rsid w:val="00C0333B"/>
    <w:rsid w:val="00C17804"/>
    <w:rsid w:val="00C23247"/>
    <w:rsid w:val="00C54DDD"/>
    <w:rsid w:val="00C76C2B"/>
    <w:rsid w:val="00C90AF1"/>
    <w:rsid w:val="00C94619"/>
    <w:rsid w:val="00CB75C9"/>
    <w:rsid w:val="00CF323A"/>
    <w:rsid w:val="00D14160"/>
    <w:rsid w:val="00D147AC"/>
    <w:rsid w:val="00D2202B"/>
    <w:rsid w:val="00D26BCF"/>
    <w:rsid w:val="00D56D64"/>
    <w:rsid w:val="00D61938"/>
    <w:rsid w:val="00D85297"/>
    <w:rsid w:val="00DB60F1"/>
    <w:rsid w:val="00DC112B"/>
    <w:rsid w:val="00DE266C"/>
    <w:rsid w:val="00DE71B5"/>
    <w:rsid w:val="00DF5CC3"/>
    <w:rsid w:val="00E0511A"/>
    <w:rsid w:val="00E168AD"/>
    <w:rsid w:val="00E53845"/>
    <w:rsid w:val="00E8331C"/>
    <w:rsid w:val="00EB24AB"/>
    <w:rsid w:val="00EC5655"/>
    <w:rsid w:val="00ED1C94"/>
    <w:rsid w:val="00EF19BE"/>
    <w:rsid w:val="00F12265"/>
    <w:rsid w:val="00F44909"/>
    <w:rsid w:val="00F73F3A"/>
    <w:rsid w:val="00FA50C5"/>
    <w:rsid w:val="00FA7AE8"/>
    <w:rsid w:val="00FB7694"/>
    <w:rsid w:val="00FE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13C9C"/>
  <w15:chartTrackingRefBased/>
  <w15:docId w15:val="{29F183B4-1E73-4D4D-9786-C3A285DC3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keepNext/>
      <w:keepLines/>
      <w:pBdr>
        <w:bottom w:val="single" w:sz="4" w:space="0" w:color="4F81BD"/>
      </w:pBdr>
      <w:spacing w:before="360" w:after="240" w:line="240" w:lineRule="auto"/>
      <w:outlineLvl w:val="0"/>
    </w:pPr>
    <w:rPr>
      <w:rFonts w:ascii="Calibri Light" w:hAnsi="Calibri Light"/>
      <w:color w:val="365F91"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pPr>
      <w:keepNext/>
      <w:keepLines/>
      <w:spacing w:before="160" w:after="0" w:line="240" w:lineRule="auto"/>
      <w:outlineLvl w:val="1"/>
    </w:pPr>
    <w:rPr>
      <w:rFonts w:ascii="Calibri Light" w:hAnsi="Calibri Light"/>
      <w:color w:val="365F91"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pPr>
      <w:keepNext/>
      <w:keepLines/>
      <w:spacing w:before="80" w:after="0" w:line="240" w:lineRule="auto"/>
      <w:outlineLvl w:val="2"/>
    </w:pPr>
    <w:rPr>
      <w:rFonts w:ascii="Calibri Light" w:hAnsi="Calibri Light"/>
      <w:color w:val="404040"/>
      <w:sz w:val="26"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keepNext/>
      <w:keepLines/>
      <w:spacing w:before="80" w:after="0"/>
      <w:outlineLvl w:val="3"/>
    </w:pPr>
    <w:rPr>
      <w:rFonts w:ascii="Calibri Light" w:hAnsi="Calibri Light"/>
      <w:sz w:val="24"/>
      <w:szCs w:val="24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keepNext/>
      <w:keepLines/>
      <w:spacing w:before="80" w:after="0"/>
      <w:outlineLvl w:val="4"/>
    </w:pPr>
    <w:rPr>
      <w:rFonts w:ascii="Calibri Light" w:hAnsi="Calibri Light"/>
      <w:i/>
      <w:sz w:val="22"/>
      <w:szCs w:val="22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keepNext/>
      <w:keepLines/>
      <w:spacing w:before="80" w:after="0"/>
      <w:outlineLvl w:val="5"/>
    </w:pPr>
    <w:rPr>
      <w:rFonts w:ascii="Calibri Light" w:hAnsi="Calibri Light"/>
      <w:color w:val="595959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keepNext/>
      <w:keepLines/>
      <w:spacing w:before="80" w:after="0"/>
      <w:outlineLvl w:val="6"/>
    </w:pPr>
    <w:rPr>
      <w:rFonts w:ascii="Calibri Light" w:hAnsi="Calibri Light"/>
      <w:i/>
      <w:color w:val="595959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keepNext/>
      <w:keepLines/>
      <w:spacing w:before="80" w:after="0"/>
      <w:outlineLvl w:val="7"/>
    </w:pPr>
    <w:rPr>
      <w:rFonts w:ascii="Calibri Light" w:hAnsi="Calibri Light"/>
      <w:smallCaps/>
      <w:color w:val="595959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keepNext/>
      <w:keepLines/>
      <w:spacing w:before="80" w:after="0"/>
      <w:outlineLvl w:val="8"/>
    </w:pPr>
    <w:rPr>
      <w:rFonts w:ascii="Calibri Light" w:hAnsi="Calibri Light"/>
      <w:i/>
      <w:smallCaps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pPr>
      <w:spacing w:after="0" w:line="360" w:lineRule="auto"/>
      <w:contextualSpacing/>
      <w:jc w:val="center"/>
    </w:pPr>
    <w:rPr>
      <w:rFonts w:ascii="Calibri Light" w:hAnsi="Calibri Light"/>
      <w:color w:val="365F91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="Calibri Light" w:hAnsi="Calibri Light"/>
      <w:color w:val="365F91"/>
      <w:spacing w:val="-7"/>
      <w:sz w:val="80"/>
      <w:szCs w:val="80"/>
    </w:rPr>
  </w:style>
  <w:style w:type="paragraph" w:styleId="Subtitle">
    <w:name w:val="Subtitle"/>
    <w:basedOn w:val="Normal"/>
    <w:link w:val="SubtitleChar"/>
    <w:uiPriority w:val="11"/>
    <w:qFormat/>
    <w:pPr>
      <w:spacing w:after="240" w:line="240" w:lineRule="auto"/>
    </w:pPr>
    <w:rPr>
      <w:rFonts w:ascii="Calibri Light" w:hAnsi="Calibri Light"/>
      <w:color w:val="404040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="Calibri Light" w:hAnsi="Calibri Light"/>
      <w:color w:val="404040"/>
      <w:sz w:val="30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Calibri Light" w:hAnsi="Calibri Light"/>
      <w:color w:val="365F9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Calibri Light" w:hAnsi="Calibri Light"/>
      <w:color w:val="365F9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Calibri Light" w:hAnsi="Calibri Light"/>
      <w:color w:val="40404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="Calibri Light" w:hAnsi="Calibri Light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="Calibri Light" w:hAnsi="Calibri Light"/>
      <w:i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="Calibri Light" w:hAnsi="Calibri Light"/>
      <w:color w:val="595959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="Calibri Light" w:hAnsi="Calibri Light"/>
      <w:i/>
      <w:color w:val="595959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="Calibri Light" w:hAnsi="Calibri Light"/>
      <w:smallCaps/>
      <w:color w:val="59595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="Calibri Light" w:hAnsi="Calibri Light"/>
      <w:i/>
      <w:smallCaps/>
      <w:color w:val="595959"/>
    </w:rPr>
  </w:style>
  <w:style w:type="character" w:styleId="SubtleEmphasis">
    <w:name w:val="Subtle Emphasis"/>
    <w:basedOn w:val="DefaultParagraphFont"/>
    <w:uiPriority w:val="19"/>
    <w:qFormat/>
    <w:rPr>
      <w:i/>
      <w:color w:val="595959"/>
    </w:rPr>
  </w:style>
  <w:style w:type="character" w:styleId="Emphasis">
    <w:name w:val="Emphasis"/>
    <w:basedOn w:val="DefaultParagraphFont"/>
    <w:uiPriority w:val="20"/>
    <w:qFormat/>
    <w:rPr>
      <w:i/>
    </w:rPr>
  </w:style>
  <w:style w:type="character" w:styleId="IntenseEmphasis">
    <w:name w:val="Intense Emphasis"/>
    <w:basedOn w:val="DefaultParagraphFont"/>
    <w:uiPriority w:val="21"/>
    <w:qFormat/>
    <w:rPr>
      <w:b/>
      <w:i/>
    </w:rPr>
  </w:style>
  <w:style w:type="character" w:styleId="Strong">
    <w:name w:val="Strong"/>
    <w:basedOn w:val="DefaultParagraphFont"/>
    <w:uiPriority w:val="22"/>
    <w:qFormat/>
    <w:rPr>
      <w:b/>
    </w:rPr>
  </w:style>
  <w:style w:type="paragraph" w:styleId="Quote">
    <w:name w:val="Quote"/>
    <w:basedOn w:val="Normal"/>
    <w:link w:val="QuoteChar"/>
    <w:uiPriority w:val="29"/>
    <w:qFormat/>
    <w:pPr>
      <w:spacing w:before="240" w:after="240" w:line="252" w:lineRule="auto"/>
      <w:ind w:left="864" w:right="864"/>
      <w:jc w:val="center"/>
    </w:pPr>
    <w:rPr>
      <w:i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</w:rPr>
  </w:style>
  <w:style w:type="paragraph" w:styleId="IntenseQuote">
    <w:name w:val="Intense Quote"/>
    <w:basedOn w:val="Normal"/>
    <w:link w:val="IntenseQuoteChar"/>
    <w:uiPriority w:val="30"/>
    <w:qFormat/>
    <w:pPr>
      <w:spacing w:before="100" w:after="240"/>
      <w:ind w:left="864" w:right="864"/>
      <w:jc w:val="center"/>
    </w:pPr>
    <w:rPr>
      <w:rFonts w:ascii="Calibri Light" w:hAnsi="Calibri Light"/>
      <w:color w:val="4F81BD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rFonts w:ascii="Calibri Light" w:hAnsi="Calibri Light"/>
      <w:color w:val="4F81BD"/>
      <w:sz w:val="28"/>
      <w:szCs w:val="28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/>
    </w:rPr>
  </w:style>
  <w:style w:type="character" w:styleId="IntenseReference">
    <w:name w:val="Intense Reference"/>
    <w:basedOn w:val="DefaultParagraphFont"/>
    <w:uiPriority w:val="32"/>
    <w:qFormat/>
    <w:rPr>
      <w:b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/>
      <w:smallCaps/>
    </w:rPr>
  </w:style>
  <w:style w:type="paragraph" w:styleId="Caption">
    <w:name w:val="caption"/>
    <w:basedOn w:val="Normal"/>
    <w:uiPriority w:val="35"/>
    <w:semiHidden/>
    <w:unhideWhenUsed/>
    <w:qFormat/>
    <w:pPr>
      <w:spacing w:line="240" w:lineRule="auto"/>
    </w:pPr>
    <w:rPr>
      <w:b/>
      <w:color w:val="404040"/>
      <w:sz w:val="20"/>
      <w:szCs w:val="20"/>
    </w:rPr>
  </w:style>
  <w:style w:type="paragraph" w:styleId="TOCHeading">
    <w:name w:val="TOC Heading"/>
    <w:basedOn w:val="Heading1"/>
    <w:uiPriority w:val="39"/>
    <w:semiHidden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14F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14F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64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-scope">
    <w:name w:val="style-scope"/>
    <w:basedOn w:val="DefaultParagraphFont"/>
    <w:rsid w:val="00BE6C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bigtreetech/BIGTREETECH-SKR-mini-E3.git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4.png"/><Relationship Id="rId47" Type="http://schemas.openxmlformats.org/officeDocument/2006/relationships/hyperlink" Target="https://github.com/3d-printing-canada/Ender-3-BL-Touch-Installation/tree/master/Marlin%202.0%20-%20Ender%203%20BL%20Touch/config/examples/Creality/Ender-3" TargetMode="External"/><Relationship Id="rId50" Type="http://schemas.openxmlformats.org/officeDocument/2006/relationships/hyperlink" Target="https://github.com/bigtreetech/smart-filament-detection-module/blob/master/manual/smart%20filament%20sensor%20module%20manual191205.pdf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github.com/en/free-pro-team@latest/github/getting-started-with-github/fork-a-repo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s://github.com/MarlinFirmware/Configurations/tree/release-2.0.7.2/config/examples/Creality/Ender-3/BigTreeTech%20SKR%20Mini%20E3%202.0" TargetMode="External"/><Relationship Id="rId46" Type="http://schemas.openxmlformats.org/officeDocument/2006/relationships/hyperlink" Target="https://github.com/3d-printing-canada/Ender-3-BL-Touch-Installati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openxmlformats.org/officeDocument/2006/relationships/hyperlink" Target="https://www.antclabs.com/bltouch-v3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bigtreetech/BIGTREETECH-SKR-mini-E3.git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s://github.com/MarlinFirmware/Configurations/tree/release-2.0.7.2/config/examples/Creality/Ender-3/BigTreeTech%20SKR%20Mini%20E3%202.0" TargetMode="External"/><Relationship Id="rId40" Type="http://schemas.openxmlformats.org/officeDocument/2006/relationships/hyperlink" Target="https://www.youtube.com/watch?v=1NhAo3xR9HY" TargetMode="External"/><Relationship Id="rId45" Type="http://schemas.openxmlformats.org/officeDocument/2006/relationships/hyperlink" Target="https://www.youtube.com/watch?v=VQ5-Wd1mM4Q&amp;t=2687s" TargetMode="External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bigtreetech/BIGTREETECH-SKR-mini-E3/tree/master/firmware/V2.0/Marlin-2.0.7.2-SKR-mini-E3-V2.0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github.com/MarlinFirmware/Configurations/tree/release-2.0.7.2" TargetMode="External"/><Relationship Id="rId49" Type="http://schemas.openxmlformats.org/officeDocument/2006/relationships/hyperlink" Target="https://github.com/bigtreetech/smart-filament-detection-module/tree/master/manua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hyperlink" Target="https://www.youtube.com/watch?v=dRgWrepDUBE" TargetMode="External"/><Relationship Id="rId52" Type="http://schemas.openxmlformats.org/officeDocument/2006/relationships/image" Target="media/image2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github.com/MarlinFirmware/Configurations/tree/release-2.0.7.2" TargetMode="External"/><Relationship Id="rId43" Type="http://schemas.openxmlformats.org/officeDocument/2006/relationships/hyperlink" Target="https://www.youtube.com/watch?v=7le9L2LMY-U" TargetMode="External"/><Relationship Id="rId48" Type="http://schemas.openxmlformats.org/officeDocument/2006/relationships/hyperlink" Target="https://3dwork.io/en/configure-bltouch-in-marlin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oist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08F5F3DD-6019-4FAB-973F-EF84069F2C3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4358</TotalTime>
  <Pages>13</Pages>
  <Words>1167</Words>
  <Characters>6655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Chahe Adourian</cp:lastModifiedBy>
  <cp:revision>86</cp:revision>
  <dcterms:created xsi:type="dcterms:W3CDTF">2020-11-21T19:21:00Z</dcterms:created>
  <dcterms:modified xsi:type="dcterms:W3CDTF">2020-11-25T04:01:00Z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